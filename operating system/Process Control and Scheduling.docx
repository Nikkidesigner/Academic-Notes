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5D80" w:rsidRDefault="00BA5D80" w:rsidP="00BA5D80">
      <w:pPr>
        <w:ind w:left="720"/>
        <w:jc w:val="center"/>
        <w:rPr>
          <w:b/>
          <w:bCs/>
          <w:color w:val="FF0000"/>
          <w:sz w:val="28"/>
          <w:szCs w:val="24"/>
        </w:rPr>
      </w:pPr>
      <w:r w:rsidRPr="00BA5D80">
        <w:rPr>
          <w:b/>
          <w:bCs/>
          <w:color w:val="FF0000"/>
          <w:sz w:val="28"/>
          <w:szCs w:val="24"/>
        </w:rPr>
        <w:t>Draw and explain user level and kernel level priority</w:t>
      </w:r>
    </w:p>
    <w:p w:rsidR="00BA5D80" w:rsidRDefault="006D57B4" w:rsidP="006D57B4">
      <w:pPr>
        <w:pStyle w:val="ListParagraph"/>
        <w:numPr>
          <w:ilvl w:val="0"/>
          <w:numId w:val="3"/>
        </w:numPr>
        <w:rPr>
          <w:sz w:val="28"/>
          <w:szCs w:val="24"/>
        </w:rPr>
      </w:pPr>
      <w:r w:rsidRPr="006D57B4">
        <w:rPr>
          <w:sz w:val="28"/>
          <w:szCs w:val="24"/>
        </w:rPr>
        <w:t>In UNIX-like operating systems, such as Linux, the scheduler employs a round-robin with multilevel feedback algorithm.</w:t>
      </w:r>
    </w:p>
    <w:p w:rsidR="003B1D0E" w:rsidRPr="003B1D0E" w:rsidRDefault="006D57B4" w:rsidP="003B1D0E">
      <w:pPr>
        <w:pStyle w:val="ListParagraph"/>
        <w:numPr>
          <w:ilvl w:val="0"/>
          <w:numId w:val="3"/>
        </w:numPr>
        <w:rPr>
          <w:sz w:val="28"/>
          <w:szCs w:val="24"/>
        </w:rPr>
      </w:pPr>
      <w:r w:rsidRPr="006D57B4">
        <w:rPr>
          <w:sz w:val="28"/>
          <w:szCs w:val="24"/>
        </w:rPr>
        <w:t>This scheduler organizes processes into different priority queues and determines the</w:t>
      </w:r>
      <w:bookmarkStart w:id="0" w:name="_GoBack"/>
      <w:bookmarkEnd w:id="0"/>
      <w:r w:rsidRPr="006D57B4">
        <w:rPr>
          <w:sz w:val="28"/>
          <w:szCs w:val="24"/>
        </w:rPr>
        <w:t>ir execution order based on their priority levels.</w:t>
      </w:r>
    </w:p>
    <w:p w:rsidR="003B1D0E" w:rsidRDefault="003B1D0E" w:rsidP="006D57B4">
      <w:pPr>
        <w:pStyle w:val="ListParagraph"/>
        <w:numPr>
          <w:ilvl w:val="0"/>
          <w:numId w:val="3"/>
        </w:numPr>
        <w:rPr>
          <w:sz w:val="28"/>
          <w:szCs w:val="24"/>
        </w:rPr>
      </w:pPr>
      <w:r w:rsidRPr="003B1D0E">
        <w:rPr>
          <w:sz w:val="28"/>
          <w:szCs w:val="24"/>
        </w:rPr>
        <w:t>Each process table entry contains a priority field. The priority is a function of recent CPU usage, where the priority is lower if a process has recently used the CPU.</w:t>
      </w:r>
    </w:p>
    <w:p w:rsidR="003B1D0E" w:rsidRDefault="003B1D0E" w:rsidP="006D57B4">
      <w:pPr>
        <w:pStyle w:val="ListParagraph"/>
        <w:numPr>
          <w:ilvl w:val="0"/>
          <w:numId w:val="3"/>
        </w:numPr>
        <w:rPr>
          <w:sz w:val="28"/>
          <w:szCs w:val="24"/>
        </w:rPr>
      </w:pPr>
      <w:r w:rsidRPr="003B1D0E">
        <w:rPr>
          <w:sz w:val="28"/>
          <w:szCs w:val="24"/>
        </w:rPr>
        <w:t>The range of priorities can be partitioned in two classes: user priorities and kernel priorities</w:t>
      </w:r>
      <w:r>
        <w:rPr>
          <w:sz w:val="28"/>
          <w:szCs w:val="24"/>
        </w:rPr>
        <w:t xml:space="preserve"> :</w:t>
      </w:r>
    </w:p>
    <w:p w:rsidR="003B1D0E" w:rsidRDefault="003B1D0E" w:rsidP="003B1D0E">
      <w:pPr>
        <w:pStyle w:val="ListParagraph"/>
        <w:ind w:left="360"/>
        <w:jc w:val="center"/>
        <w:rPr>
          <w:sz w:val="28"/>
          <w:szCs w:val="24"/>
        </w:rPr>
      </w:pPr>
      <w:r w:rsidRPr="003B1D0E">
        <w:rPr>
          <w:sz w:val="28"/>
          <w:szCs w:val="24"/>
        </w:rPr>
        <w:drawing>
          <wp:inline distT="0" distB="0" distL="0" distR="0">
            <wp:extent cx="4517571" cy="4258619"/>
            <wp:effectExtent l="0" t="0" r="0" b="8890"/>
            <wp:docPr id="1" name="Picture 1" descr="Range of process prior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ge of process prioriti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21754" cy="4262562"/>
                    </a:xfrm>
                    <a:prstGeom prst="rect">
                      <a:avLst/>
                    </a:prstGeom>
                    <a:noFill/>
                    <a:ln>
                      <a:noFill/>
                    </a:ln>
                  </pic:spPr>
                </pic:pic>
              </a:graphicData>
            </a:graphic>
          </wp:inline>
        </w:drawing>
      </w:r>
    </w:p>
    <w:p w:rsidR="003B1D0E" w:rsidRPr="006D57B4" w:rsidRDefault="003B1D0E" w:rsidP="003B1D0E">
      <w:pPr>
        <w:pStyle w:val="ListParagraph"/>
        <w:ind w:left="360"/>
        <w:rPr>
          <w:sz w:val="28"/>
          <w:szCs w:val="24"/>
        </w:rPr>
      </w:pPr>
    </w:p>
    <w:p w:rsidR="003B1D0E" w:rsidRPr="00DD2846" w:rsidRDefault="003B1D0E" w:rsidP="003B1D0E">
      <w:pPr>
        <w:rPr>
          <w:b/>
          <w:bCs/>
          <w:sz w:val="28"/>
          <w:szCs w:val="24"/>
        </w:rPr>
      </w:pPr>
      <w:r w:rsidRPr="00DD2846">
        <w:rPr>
          <w:b/>
          <w:bCs/>
          <w:sz w:val="28"/>
          <w:szCs w:val="24"/>
        </w:rPr>
        <w:t>User-Level Priorities:</w:t>
      </w:r>
    </w:p>
    <w:p w:rsidR="00AE0B8A" w:rsidRPr="00DD2846" w:rsidRDefault="003B1D0E" w:rsidP="003B1D0E">
      <w:pPr>
        <w:pStyle w:val="ListParagraph"/>
        <w:numPr>
          <w:ilvl w:val="0"/>
          <w:numId w:val="5"/>
        </w:numPr>
        <w:rPr>
          <w:sz w:val="28"/>
          <w:szCs w:val="24"/>
        </w:rPr>
      </w:pPr>
      <w:r w:rsidRPr="00DD2846">
        <w:rPr>
          <w:sz w:val="28"/>
          <w:szCs w:val="24"/>
        </w:rPr>
        <w:t>User-level priorities are assigned to processes that are primarily user-space applications.</w:t>
      </w:r>
    </w:p>
    <w:p w:rsidR="003B1D0E" w:rsidRPr="00DD2846" w:rsidRDefault="003B1D0E" w:rsidP="003B1D0E">
      <w:pPr>
        <w:pStyle w:val="ListParagraph"/>
        <w:numPr>
          <w:ilvl w:val="0"/>
          <w:numId w:val="5"/>
        </w:numPr>
        <w:rPr>
          <w:sz w:val="28"/>
          <w:szCs w:val="24"/>
        </w:rPr>
      </w:pPr>
      <w:r w:rsidRPr="00DD2846">
        <w:rPr>
          <w:sz w:val="28"/>
          <w:szCs w:val="24"/>
        </w:rPr>
        <w:t xml:space="preserve"> These priorities are managed by the system and are below a certain threshold value. The priority range typically spans from the highest priority, which is 0, to some maximum value, which is the lowest priority.</w:t>
      </w:r>
    </w:p>
    <w:p w:rsidR="00AE0B8A" w:rsidRPr="00DD2846" w:rsidRDefault="00AE0B8A" w:rsidP="00AE0B8A">
      <w:pPr>
        <w:pStyle w:val="ListParagraph"/>
        <w:ind w:left="360"/>
        <w:rPr>
          <w:sz w:val="28"/>
          <w:szCs w:val="24"/>
        </w:rPr>
      </w:pPr>
    </w:p>
    <w:p w:rsidR="00AE0B8A" w:rsidRPr="00DD2846" w:rsidRDefault="00AE0B8A" w:rsidP="00AE0B8A">
      <w:pPr>
        <w:pStyle w:val="ListParagraph"/>
        <w:ind w:left="360"/>
        <w:rPr>
          <w:sz w:val="28"/>
          <w:szCs w:val="24"/>
        </w:rPr>
      </w:pPr>
    </w:p>
    <w:p w:rsidR="00AE0B8A" w:rsidRPr="00DD2846" w:rsidRDefault="00AE0B8A" w:rsidP="00AE0B8A">
      <w:pPr>
        <w:pStyle w:val="ListParagraph"/>
        <w:ind w:left="360"/>
        <w:rPr>
          <w:sz w:val="28"/>
          <w:szCs w:val="24"/>
        </w:rPr>
      </w:pPr>
    </w:p>
    <w:p w:rsidR="00AE0B8A" w:rsidRPr="00DD2846" w:rsidRDefault="003B1D0E" w:rsidP="003B1D0E">
      <w:pPr>
        <w:numPr>
          <w:ilvl w:val="0"/>
          <w:numId w:val="4"/>
        </w:numPr>
        <w:tabs>
          <w:tab w:val="num" w:pos="720"/>
        </w:tabs>
        <w:rPr>
          <w:sz w:val="28"/>
          <w:szCs w:val="24"/>
        </w:rPr>
      </w:pPr>
      <w:r w:rsidRPr="00DD2846">
        <w:rPr>
          <w:b/>
          <w:bCs/>
          <w:sz w:val="28"/>
          <w:szCs w:val="24"/>
        </w:rPr>
        <w:t>Preemption:</w:t>
      </w:r>
      <w:r w:rsidRPr="00DD2846">
        <w:rPr>
          <w:sz w:val="28"/>
          <w:szCs w:val="24"/>
        </w:rPr>
        <w:t xml:space="preserve"> </w:t>
      </w:r>
    </w:p>
    <w:p w:rsidR="00AE0B8A" w:rsidRPr="00DD2846" w:rsidRDefault="003B1D0E" w:rsidP="00AE0B8A">
      <w:pPr>
        <w:pStyle w:val="ListParagraph"/>
        <w:numPr>
          <w:ilvl w:val="0"/>
          <w:numId w:val="6"/>
        </w:numPr>
        <w:rPr>
          <w:sz w:val="28"/>
          <w:szCs w:val="24"/>
        </w:rPr>
      </w:pPr>
      <w:r w:rsidRPr="00DD2846">
        <w:rPr>
          <w:sz w:val="28"/>
          <w:szCs w:val="24"/>
        </w:rPr>
        <w:t xml:space="preserve">Processes with user-level priorities can be preempted when they return from the kernel to user mode. </w:t>
      </w:r>
    </w:p>
    <w:p w:rsidR="003B1D0E" w:rsidRPr="00DD2846" w:rsidRDefault="003B1D0E" w:rsidP="00AE0B8A">
      <w:pPr>
        <w:pStyle w:val="ListParagraph"/>
        <w:numPr>
          <w:ilvl w:val="0"/>
          <w:numId w:val="6"/>
        </w:numPr>
        <w:rPr>
          <w:sz w:val="28"/>
          <w:szCs w:val="24"/>
        </w:rPr>
      </w:pPr>
      <w:r w:rsidRPr="00DD2846">
        <w:rPr>
          <w:sz w:val="28"/>
          <w:szCs w:val="24"/>
        </w:rPr>
        <w:t>This means that if a user-level process is currently running and its time quantum expires, the kernel can interrupt it and move it to the appropriate priority queue.</w:t>
      </w:r>
    </w:p>
    <w:p w:rsidR="00AE0B8A" w:rsidRPr="00DD2846" w:rsidRDefault="003B1D0E" w:rsidP="003B1D0E">
      <w:pPr>
        <w:numPr>
          <w:ilvl w:val="0"/>
          <w:numId w:val="4"/>
        </w:numPr>
        <w:tabs>
          <w:tab w:val="num" w:pos="720"/>
        </w:tabs>
        <w:rPr>
          <w:sz w:val="28"/>
          <w:szCs w:val="24"/>
        </w:rPr>
      </w:pPr>
      <w:r w:rsidRPr="00DD2846">
        <w:rPr>
          <w:b/>
          <w:bCs/>
          <w:sz w:val="28"/>
          <w:szCs w:val="24"/>
        </w:rPr>
        <w:t>Priority Adjustment:</w:t>
      </w:r>
      <w:r w:rsidRPr="00DD2846">
        <w:rPr>
          <w:sz w:val="28"/>
          <w:szCs w:val="24"/>
        </w:rPr>
        <w:t xml:space="preserve"> </w:t>
      </w:r>
    </w:p>
    <w:p w:rsidR="00AE0B8A" w:rsidRPr="00DD2846" w:rsidRDefault="003B1D0E" w:rsidP="00AE0B8A">
      <w:pPr>
        <w:pStyle w:val="ListParagraph"/>
        <w:numPr>
          <w:ilvl w:val="0"/>
          <w:numId w:val="7"/>
        </w:numPr>
        <w:rPr>
          <w:sz w:val="28"/>
          <w:szCs w:val="24"/>
        </w:rPr>
      </w:pPr>
      <w:r w:rsidRPr="00DD2846">
        <w:rPr>
          <w:sz w:val="28"/>
          <w:szCs w:val="24"/>
        </w:rPr>
        <w:t>When a process returns from kernel mode to user mode, its priority is adjusted.</w:t>
      </w:r>
    </w:p>
    <w:p w:rsidR="003B1D0E" w:rsidRPr="00DD2846" w:rsidRDefault="003B1D0E" w:rsidP="00AE0B8A">
      <w:pPr>
        <w:pStyle w:val="ListParagraph"/>
        <w:numPr>
          <w:ilvl w:val="0"/>
          <w:numId w:val="7"/>
        </w:numPr>
        <w:rPr>
          <w:sz w:val="28"/>
          <w:szCs w:val="24"/>
        </w:rPr>
      </w:pPr>
      <w:r w:rsidRPr="00DD2846">
        <w:rPr>
          <w:sz w:val="28"/>
          <w:szCs w:val="24"/>
        </w:rPr>
        <w:t xml:space="preserve"> This adjustment is necessary to ensure fairness among processes. The priority is lowered as a penalty for using valuable kernel resources.</w:t>
      </w:r>
    </w:p>
    <w:p w:rsidR="00AE0B8A" w:rsidRPr="00DD2846" w:rsidRDefault="003B1D0E" w:rsidP="003B1D0E">
      <w:pPr>
        <w:numPr>
          <w:ilvl w:val="0"/>
          <w:numId w:val="4"/>
        </w:numPr>
        <w:tabs>
          <w:tab w:val="num" w:pos="720"/>
        </w:tabs>
        <w:rPr>
          <w:sz w:val="28"/>
          <w:szCs w:val="24"/>
        </w:rPr>
      </w:pPr>
      <w:r w:rsidRPr="00DD2846">
        <w:rPr>
          <w:b/>
          <w:bCs/>
          <w:sz w:val="28"/>
          <w:szCs w:val="24"/>
        </w:rPr>
        <w:t>Priority Calculation:</w:t>
      </w:r>
    </w:p>
    <w:p w:rsidR="00AE0B8A" w:rsidRPr="00DD2846" w:rsidRDefault="003B1D0E" w:rsidP="00AE0B8A">
      <w:pPr>
        <w:pStyle w:val="ListParagraph"/>
        <w:numPr>
          <w:ilvl w:val="0"/>
          <w:numId w:val="8"/>
        </w:numPr>
        <w:rPr>
          <w:sz w:val="28"/>
          <w:szCs w:val="24"/>
        </w:rPr>
      </w:pPr>
      <w:r w:rsidRPr="00DD2846">
        <w:rPr>
          <w:sz w:val="28"/>
          <w:szCs w:val="24"/>
        </w:rPr>
        <w:t xml:space="preserve">The priority of user-level processes is recalculated periodically, typically every clock tick. </w:t>
      </w:r>
    </w:p>
    <w:p w:rsidR="00AE0B8A" w:rsidRPr="00DD2846" w:rsidRDefault="003B1D0E" w:rsidP="00AE0B8A">
      <w:pPr>
        <w:pStyle w:val="ListParagraph"/>
        <w:numPr>
          <w:ilvl w:val="0"/>
          <w:numId w:val="8"/>
        </w:numPr>
        <w:rPr>
          <w:sz w:val="28"/>
          <w:szCs w:val="24"/>
        </w:rPr>
      </w:pPr>
      <w:r w:rsidRPr="00DD2846">
        <w:rPr>
          <w:sz w:val="28"/>
          <w:szCs w:val="24"/>
        </w:rPr>
        <w:t xml:space="preserve">This recalculation takes into account the recent CPU usage of the process. </w:t>
      </w:r>
    </w:p>
    <w:p w:rsidR="003B1D0E" w:rsidRPr="00DD2846" w:rsidRDefault="003B1D0E" w:rsidP="00AE0B8A">
      <w:pPr>
        <w:pStyle w:val="ListParagraph"/>
        <w:numPr>
          <w:ilvl w:val="0"/>
          <w:numId w:val="8"/>
        </w:numPr>
        <w:rPr>
          <w:sz w:val="28"/>
          <w:szCs w:val="24"/>
        </w:rPr>
      </w:pPr>
      <w:r w:rsidRPr="00DD2846">
        <w:rPr>
          <w:sz w:val="28"/>
          <w:szCs w:val="24"/>
        </w:rPr>
        <w:t>The formula for recalculating the priority involves the decay of recent CPU usage and the base level user priority.</w:t>
      </w:r>
    </w:p>
    <w:p w:rsidR="00DD2846" w:rsidRPr="00DD2846" w:rsidRDefault="00DD2846" w:rsidP="00DD2846">
      <w:pPr>
        <w:rPr>
          <w:b/>
          <w:bCs/>
          <w:sz w:val="28"/>
          <w:szCs w:val="24"/>
        </w:rPr>
      </w:pPr>
      <w:r w:rsidRPr="00DD2846">
        <w:rPr>
          <w:b/>
          <w:bCs/>
          <w:sz w:val="28"/>
          <w:szCs w:val="24"/>
        </w:rPr>
        <w:t>Kernel-Level Priorities:</w:t>
      </w:r>
    </w:p>
    <w:p w:rsidR="00DD2846" w:rsidRPr="00DD2846" w:rsidRDefault="00DD2846" w:rsidP="00DD2846">
      <w:pPr>
        <w:pStyle w:val="ListParagraph"/>
        <w:numPr>
          <w:ilvl w:val="0"/>
          <w:numId w:val="9"/>
        </w:numPr>
        <w:rPr>
          <w:sz w:val="28"/>
          <w:szCs w:val="24"/>
        </w:rPr>
      </w:pPr>
      <w:r w:rsidRPr="00DD2846">
        <w:rPr>
          <w:sz w:val="28"/>
          <w:szCs w:val="24"/>
        </w:rPr>
        <w:t>Kernel-level priorities are assigned to processes that are involved in kernel operations or system-level tasks.</w:t>
      </w:r>
    </w:p>
    <w:p w:rsidR="00DD2846" w:rsidRPr="00DD2846" w:rsidRDefault="00DD2846" w:rsidP="00DD2846">
      <w:pPr>
        <w:pStyle w:val="ListParagraph"/>
        <w:numPr>
          <w:ilvl w:val="0"/>
          <w:numId w:val="9"/>
        </w:numPr>
        <w:rPr>
          <w:sz w:val="28"/>
          <w:szCs w:val="24"/>
        </w:rPr>
      </w:pPr>
      <w:r w:rsidRPr="00DD2846">
        <w:rPr>
          <w:sz w:val="28"/>
          <w:szCs w:val="24"/>
        </w:rPr>
        <w:t>These priorities are above a certain threshold value and are managed differently from user-level priorities.</w:t>
      </w:r>
    </w:p>
    <w:p w:rsidR="00DD2846" w:rsidRPr="00DD2846" w:rsidRDefault="00DD2846" w:rsidP="00DD2846">
      <w:pPr>
        <w:pStyle w:val="ListParagraph"/>
        <w:numPr>
          <w:ilvl w:val="0"/>
          <w:numId w:val="10"/>
        </w:numPr>
        <w:rPr>
          <w:sz w:val="28"/>
          <w:szCs w:val="24"/>
        </w:rPr>
      </w:pPr>
      <w:r w:rsidRPr="00DD2846">
        <w:rPr>
          <w:b/>
          <w:bCs/>
          <w:sz w:val="28"/>
          <w:szCs w:val="24"/>
        </w:rPr>
        <w:t>Preemption:</w:t>
      </w:r>
    </w:p>
    <w:p w:rsidR="00DD2846" w:rsidRPr="00DD2846" w:rsidRDefault="00DD2846" w:rsidP="00DD2846">
      <w:pPr>
        <w:pStyle w:val="ListParagraph"/>
        <w:numPr>
          <w:ilvl w:val="0"/>
          <w:numId w:val="11"/>
        </w:numPr>
        <w:rPr>
          <w:sz w:val="28"/>
          <w:szCs w:val="24"/>
        </w:rPr>
      </w:pPr>
      <w:r w:rsidRPr="00DD2846">
        <w:rPr>
          <w:sz w:val="28"/>
          <w:szCs w:val="24"/>
        </w:rPr>
        <w:t>Processes with kernel-level priorities may not be preempted under certain conditions.</w:t>
      </w:r>
    </w:p>
    <w:p w:rsidR="00DD2846" w:rsidRPr="00DD2846" w:rsidRDefault="00DD2846" w:rsidP="00DD2846">
      <w:pPr>
        <w:pStyle w:val="ListParagraph"/>
        <w:numPr>
          <w:ilvl w:val="0"/>
          <w:numId w:val="11"/>
        </w:numPr>
        <w:rPr>
          <w:sz w:val="28"/>
          <w:szCs w:val="24"/>
        </w:rPr>
      </w:pPr>
      <w:r w:rsidRPr="00DD2846">
        <w:rPr>
          <w:sz w:val="28"/>
          <w:szCs w:val="24"/>
        </w:rPr>
        <w:t xml:space="preserve"> For instance, processes with high kernel priority continue to sleep even on receipt of a signal.</w:t>
      </w:r>
    </w:p>
    <w:p w:rsidR="00DD2846" w:rsidRPr="00DD2846" w:rsidRDefault="00DD2846" w:rsidP="00DD2846">
      <w:pPr>
        <w:pStyle w:val="ListParagraph"/>
        <w:numPr>
          <w:ilvl w:val="0"/>
          <w:numId w:val="10"/>
        </w:numPr>
        <w:rPr>
          <w:sz w:val="28"/>
          <w:szCs w:val="24"/>
        </w:rPr>
      </w:pPr>
      <w:r w:rsidRPr="00DD2846">
        <w:rPr>
          <w:b/>
          <w:bCs/>
          <w:sz w:val="28"/>
          <w:szCs w:val="24"/>
        </w:rPr>
        <w:t>Priority Assignment</w:t>
      </w:r>
      <w:r w:rsidRPr="00DD2846">
        <w:rPr>
          <w:sz w:val="28"/>
          <w:szCs w:val="24"/>
        </w:rPr>
        <w:t xml:space="preserve">: </w:t>
      </w:r>
    </w:p>
    <w:p w:rsidR="00DD2846" w:rsidRPr="00DD2846" w:rsidRDefault="00DD2846" w:rsidP="00DD2846">
      <w:pPr>
        <w:pStyle w:val="ListParagraph"/>
        <w:numPr>
          <w:ilvl w:val="0"/>
          <w:numId w:val="12"/>
        </w:numPr>
        <w:rPr>
          <w:sz w:val="28"/>
          <w:szCs w:val="24"/>
        </w:rPr>
      </w:pPr>
      <w:r w:rsidRPr="00DD2846">
        <w:rPr>
          <w:sz w:val="28"/>
          <w:szCs w:val="24"/>
        </w:rPr>
        <w:t>The kernel assigns priorities to processes entering sleep states bas</w:t>
      </w:r>
      <w:r w:rsidRPr="00DD2846">
        <w:rPr>
          <w:sz w:val="28"/>
          <w:szCs w:val="24"/>
        </w:rPr>
        <w:t>ed on the reason for the sleep.</w:t>
      </w:r>
    </w:p>
    <w:p w:rsidR="00DD2846" w:rsidRPr="00DD2846" w:rsidRDefault="00DD2846" w:rsidP="00DD2846">
      <w:pPr>
        <w:pStyle w:val="ListParagraph"/>
        <w:numPr>
          <w:ilvl w:val="0"/>
          <w:numId w:val="12"/>
        </w:numPr>
        <w:rPr>
          <w:sz w:val="28"/>
          <w:szCs w:val="24"/>
        </w:rPr>
      </w:pPr>
      <w:r w:rsidRPr="00DD2846">
        <w:rPr>
          <w:sz w:val="28"/>
          <w:szCs w:val="24"/>
        </w:rPr>
        <w:lastRenderedPageBreak/>
        <w:t>Processes waiting for critical resources, such as disk I/O completion, are assigned higher priorities to reduce system bottlenecks.</w:t>
      </w:r>
    </w:p>
    <w:p w:rsidR="00DD2846" w:rsidRPr="00DD2846" w:rsidRDefault="00DD2846" w:rsidP="00DD2846">
      <w:pPr>
        <w:pStyle w:val="ListParagraph"/>
        <w:numPr>
          <w:ilvl w:val="0"/>
          <w:numId w:val="10"/>
        </w:numPr>
        <w:rPr>
          <w:sz w:val="28"/>
          <w:szCs w:val="24"/>
        </w:rPr>
      </w:pPr>
      <w:r w:rsidRPr="00DD2846">
        <w:rPr>
          <w:b/>
          <w:bCs/>
          <w:sz w:val="28"/>
          <w:szCs w:val="24"/>
        </w:rPr>
        <w:t>Priority Recalculation</w:t>
      </w:r>
      <w:r w:rsidRPr="00DD2846">
        <w:rPr>
          <w:sz w:val="28"/>
          <w:szCs w:val="24"/>
        </w:rPr>
        <w:t xml:space="preserve">: </w:t>
      </w:r>
    </w:p>
    <w:p w:rsidR="00DD2846" w:rsidRPr="00DD2846" w:rsidRDefault="00DD2846" w:rsidP="00DD2846">
      <w:pPr>
        <w:pStyle w:val="ListParagraph"/>
        <w:numPr>
          <w:ilvl w:val="0"/>
          <w:numId w:val="13"/>
        </w:numPr>
        <w:rPr>
          <w:sz w:val="28"/>
          <w:szCs w:val="24"/>
        </w:rPr>
      </w:pPr>
      <w:r w:rsidRPr="00DD2846">
        <w:rPr>
          <w:sz w:val="28"/>
          <w:szCs w:val="24"/>
        </w:rPr>
        <w:t>The priorities of kernel-level processes do not change as frequ</w:t>
      </w:r>
      <w:r w:rsidRPr="00DD2846">
        <w:rPr>
          <w:sz w:val="28"/>
          <w:szCs w:val="24"/>
        </w:rPr>
        <w:t>ently as user-level priorities.</w:t>
      </w:r>
    </w:p>
    <w:p w:rsidR="00DD2846" w:rsidRPr="00DD2846" w:rsidRDefault="00DD2846" w:rsidP="00DD2846">
      <w:pPr>
        <w:pStyle w:val="ListParagraph"/>
        <w:numPr>
          <w:ilvl w:val="0"/>
          <w:numId w:val="13"/>
        </w:numPr>
        <w:rPr>
          <w:sz w:val="28"/>
          <w:szCs w:val="24"/>
        </w:rPr>
      </w:pPr>
      <w:r w:rsidRPr="00DD2846">
        <w:rPr>
          <w:sz w:val="28"/>
          <w:szCs w:val="24"/>
        </w:rPr>
        <w:t>Recalculation occurs when a process exits a critical region of the kernel.</w:t>
      </w:r>
    </w:p>
    <w:p w:rsidR="005F5777" w:rsidRDefault="005F5777"/>
    <w:p w:rsidR="003B1D0E" w:rsidRDefault="003B1D0E"/>
    <w:p w:rsidR="0001472D" w:rsidRDefault="0001472D"/>
    <w:p w:rsidR="0001472D" w:rsidRPr="0001472D" w:rsidRDefault="0001472D" w:rsidP="0001472D"/>
    <w:p w:rsidR="0001472D" w:rsidRPr="0001472D" w:rsidRDefault="0001472D" w:rsidP="0001472D"/>
    <w:p w:rsidR="0001472D" w:rsidRPr="0001472D" w:rsidRDefault="0001472D" w:rsidP="0001472D"/>
    <w:p w:rsidR="0001472D" w:rsidRPr="0001472D" w:rsidRDefault="0001472D" w:rsidP="0001472D"/>
    <w:p w:rsidR="0001472D" w:rsidRPr="0001472D" w:rsidRDefault="0001472D" w:rsidP="0001472D"/>
    <w:p w:rsidR="0001472D" w:rsidRPr="0001472D" w:rsidRDefault="0001472D" w:rsidP="0001472D"/>
    <w:p w:rsidR="0001472D" w:rsidRPr="0001472D" w:rsidRDefault="0001472D" w:rsidP="0001472D"/>
    <w:p w:rsidR="0001472D" w:rsidRPr="0001472D" w:rsidRDefault="0001472D" w:rsidP="0001472D"/>
    <w:p w:rsidR="0001472D" w:rsidRPr="0001472D" w:rsidRDefault="0001472D" w:rsidP="0001472D"/>
    <w:p w:rsidR="0001472D" w:rsidRPr="0001472D" w:rsidRDefault="0001472D" w:rsidP="0001472D"/>
    <w:p w:rsidR="0001472D" w:rsidRPr="0001472D" w:rsidRDefault="0001472D" w:rsidP="0001472D"/>
    <w:p w:rsidR="0001472D" w:rsidRPr="0001472D" w:rsidRDefault="0001472D" w:rsidP="0001472D"/>
    <w:p w:rsidR="0001472D" w:rsidRPr="0001472D" w:rsidRDefault="0001472D" w:rsidP="0001472D"/>
    <w:p w:rsidR="0001472D" w:rsidRPr="0001472D" w:rsidRDefault="0001472D" w:rsidP="0001472D"/>
    <w:p w:rsidR="0001472D" w:rsidRPr="0001472D" w:rsidRDefault="0001472D" w:rsidP="0001472D"/>
    <w:p w:rsidR="0001472D" w:rsidRPr="0001472D" w:rsidRDefault="0001472D" w:rsidP="0001472D"/>
    <w:p w:rsidR="0001472D" w:rsidRPr="0001472D" w:rsidRDefault="0001472D" w:rsidP="0001472D"/>
    <w:p w:rsidR="0001472D" w:rsidRPr="0001472D" w:rsidRDefault="0001472D" w:rsidP="0001472D"/>
    <w:p w:rsidR="0001472D" w:rsidRPr="0001472D" w:rsidRDefault="0001472D" w:rsidP="0001472D"/>
    <w:p w:rsidR="003B1D0E" w:rsidRDefault="0001472D" w:rsidP="0001472D">
      <w:pPr>
        <w:tabs>
          <w:tab w:val="left" w:pos="2180"/>
        </w:tabs>
      </w:pPr>
      <w:r>
        <w:tab/>
      </w:r>
    </w:p>
    <w:p w:rsidR="0001472D" w:rsidRDefault="0001472D" w:rsidP="0001472D">
      <w:pPr>
        <w:tabs>
          <w:tab w:val="left" w:pos="2180"/>
        </w:tabs>
      </w:pPr>
    </w:p>
    <w:p w:rsidR="0001472D" w:rsidRDefault="0001472D" w:rsidP="0001472D">
      <w:pPr>
        <w:tabs>
          <w:tab w:val="left" w:pos="2180"/>
        </w:tabs>
      </w:pPr>
    </w:p>
    <w:p w:rsidR="0001472D" w:rsidRDefault="0001472D" w:rsidP="0001472D">
      <w:pPr>
        <w:tabs>
          <w:tab w:val="left" w:pos="2180"/>
        </w:tabs>
      </w:pPr>
    </w:p>
    <w:p w:rsidR="0001472D" w:rsidRDefault="0001472D" w:rsidP="0001472D">
      <w:pPr>
        <w:tabs>
          <w:tab w:val="left" w:pos="2180"/>
        </w:tabs>
        <w:ind w:left="720"/>
        <w:jc w:val="center"/>
        <w:rPr>
          <w:b/>
          <w:bCs/>
          <w:color w:val="FF0000"/>
          <w:sz w:val="28"/>
          <w:szCs w:val="24"/>
        </w:rPr>
      </w:pPr>
      <w:r w:rsidRPr="0001472D">
        <w:rPr>
          <w:b/>
          <w:bCs/>
          <w:color w:val="FF0000"/>
          <w:sz w:val="28"/>
          <w:szCs w:val="24"/>
        </w:rPr>
        <w:lastRenderedPageBreak/>
        <w:t>Explain the algorithm for exit() system call.</w:t>
      </w:r>
    </w:p>
    <w:p w:rsidR="0001472D" w:rsidRDefault="0001472D" w:rsidP="0001472D">
      <w:pPr>
        <w:pStyle w:val="ListParagraph"/>
        <w:numPr>
          <w:ilvl w:val="0"/>
          <w:numId w:val="14"/>
        </w:numPr>
        <w:tabs>
          <w:tab w:val="left" w:pos="2180"/>
        </w:tabs>
        <w:rPr>
          <w:sz w:val="28"/>
          <w:szCs w:val="24"/>
        </w:rPr>
      </w:pPr>
      <w:r w:rsidRPr="0001472D">
        <w:rPr>
          <w:sz w:val="28"/>
          <w:szCs w:val="24"/>
        </w:rPr>
        <w:t>Processes on the UNIX system exit by executing the </w:t>
      </w:r>
      <w:r w:rsidRPr="0001472D">
        <w:rPr>
          <w:i/>
          <w:iCs/>
          <w:sz w:val="28"/>
          <w:szCs w:val="24"/>
        </w:rPr>
        <w:t>exit</w:t>
      </w:r>
      <w:r w:rsidRPr="0001472D">
        <w:rPr>
          <w:sz w:val="28"/>
          <w:szCs w:val="24"/>
        </w:rPr>
        <w:t> system call. When a process </w:t>
      </w:r>
      <w:r w:rsidRPr="0001472D">
        <w:rPr>
          <w:i/>
          <w:iCs/>
          <w:sz w:val="28"/>
          <w:szCs w:val="24"/>
        </w:rPr>
        <w:t>exit</w:t>
      </w:r>
      <w:r w:rsidRPr="0001472D">
        <w:rPr>
          <w:sz w:val="28"/>
          <w:szCs w:val="24"/>
        </w:rPr>
        <w:t>s, it enters the zombie state, relinquishes all of its resources, and dismantles its context except for its process table entry.</w:t>
      </w:r>
    </w:p>
    <w:p w:rsidR="0084046B" w:rsidRPr="0084046B" w:rsidRDefault="0084046B" w:rsidP="0084046B">
      <w:pPr>
        <w:tabs>
          <w:tab w:val="left" w:pos="2180"/>
        </w:tabs>
        <w:rPr>
          <w:b/>
          <w:bCs/>
          <w:sz w:val="28"/>
          <w:szCs w:val="24"/>
        </w:rPr>
      </w:pPr>
      <w:r w:rsidRPr="0084046B">
        <w:rPr>
          <w:b/>
          <w:bCs/>
          <w:sz w:val="28"/>
          <w:szCs w:val="24"/>
        </w:rPr>
        <w:t>exit (status);</w:t>
      </w:r>
    </w:p>
    <w:p w:rsidR="0084046B" w:rsidRDefault="0084046B" w:rsidP="0084046B">
      <w:pPr>
        <w:pStyle w:val="ListParagraph"/>
        <w:numPr>
          <w:ilvl w:val="0"/>
          <w:numId w:val="14"/>
        </w:numPr>
        <w:tabs>
          <w:tab w:val="left" w:pos="2180"/>
        </w:tabs>
        <w:rPr>
          <w:sz w:val="28"/>
          <w:szCs w:val="24"/>
        </w:rPr>
      </w:pPr>
      <w:r w:rsidRPr="0084046B">
        <w:rPr>
          <w:sz w:val="28"/>
          <w:szCs w:val="24"/>
        </w:rPr>
        <w:t xml:space="preserve">where </w:t>
      </w:r>
      <w:r w:rsidRPr="0084046B">
        <w:rPr>
          <w:b/>
          <w:bCs/>
          <w:sz w:val="28"/>
          <w:szCs w:val="24"/>
        </w:rPr>
        <w:t>status</w:t>
      </w:r>
      <w:r w:rsidRPr="0084046B">
        <w:rPr>
          <w:sz w:val="28"/>
          <w:szCs w:val="24"/>
        </w:rPr>
        <w:t xml:space="preserve"> is the exit code returned to the parent. </w:t>
      </w:r>
    </w:p>
    <w:p w:rsidR="0084046B" w:rsidRDefault="0084046B" w:rsidP="0084046B">
      <w:pPr>
        <w:pStyle w:val="ListParagraph"/>
        <w:numPr>
          <w:ilvl w:val="0"/>
          <w:numId w:val="14"/>
        </w:numPr>
        <w:tabs>
          <w:tab w:val="left" w:pos="2180"/>
        </w:tabs>
        <w:rPr>
          <w:sz w:val="28"/>
          <w:szCs w:val="24"/>
        </w:rPr>
      </w:pPr>
      <w:r w:rsidRPr="0084046B">
        <w:rPr>
          <w:sz w:val="28"/>
          <w:szCs w:val="24"/>
        </w:rPr>
        <w:t>The process may call exit explicitly, but the startup routine in C calls exit after the main function returns.</w:t>
      </w:r>
    </w:p>
    <w:p w:rsidR="0001472D" w:rsidRDefault="0084046B" w:rsidP="0084046B">
      <w:pPr>
        <w:pStyle w:val="ListParagraph"/>
        <w:numPr>
          <w:ilvl w:val="0"/>
          <w:numId w:val="14"/>
        </w:numPr>
        <w:tabs>
          <w:tab w:val="left" w:pos="2180"/>
        </w:tabs>
        <w:rPr>
          <w:sz w:val="28"/>
          <w:szCs w:val="24"/>
        </w:rPr>
      </w:pPr>
      <w:r w:rsidRPr="0084046B">
        <w:rPr>
          <w:sz w:val="28"/>
          <w:szCs w:val="24"/>
        </w:rPr>
        <w:t xml:space="preserve"> The kernel may call exit on receiving an uncaught signal. In such cases, the value of statu</w:t>
      </w:r>
      <w:r>
        <w:rPr>
          <w:sz w:val="28"/>
          <w:szCs w:val="24"/>
        </w:rPr>
        <w:t>s is the signal number.</w:t>
      </w:r>
    </w:p>
    <w:p w:rsidR="0084046B" w:rsidRPr="0084046B" w:rsidRDefault="0084046B" w:rsidP="0084046B">
      <w:pPr>
        <w:tabs>
          <w:tab w:val="left" w:pos="2180"/>
        </w:tabs>
        <w:rPr>
          <w:sz w:val="28"/>
          <w:szCs w:val="24"/>
        </w:rPr>
      </w:pPr>
      <w:r w:rsidRPr="0084046B">
        <w:rPr>
          <w:sz w:val="28"/>
          <w:szCs w:val="24"/>
        </w:rPr>
        <w:t>The algorithm for exit is given below:</w:t>
      </w:r>
    </w:p>
    <w:p w:rsidR="0084046B" w:rsidRPr="0084046B" w:rsidRDefault="0084046B" w:rsidP="0084046B">
      <w:pPr>
        <w:pStyle w:val="NoSpacing"/>
        <w:rPr>
          <w:i/>
          <w:iCs/>
          <w:sz w:val="24"/>
          <w:szCs w:val="22"/>
        </w:rPr>
      </w:pPr>
      <w:r w:rsidRPr="0084046B">
        <w:rPr>
          <w:i/>
          <w:iCs/>
          <w:sz w:val="24"/>
          <w:szCs w:val="22"/>
        </w:rPr>
        <w:t>/*  Algorithm: exit</w:t>
      </w:r>
    </w:p>
    <w:p w:rsidR="0084046B" w:rsidRPr="0084046B" w:rsidRDefault="0084046B" w:rsidP="0084046B">
      <w:pPr>
        <w:pStyle w:val="NoSpacing"/>
        <w:rPr>
          <w:i/>
          <w:iCs/>
          <w:sz w:val="24"/>
          <w:szCs w:val="22"/>
        </w:rPr>
      </w:pPr>
      <w:r w:rsidRPr="0084046B">
        <w:rPr>
          <w:i/>
          <w:iCs/>
          <w:sz w:val="24"/>
          <w:szCs w:val="22"/>
        </w:rPr>
        <w:t xml:space="preserve"> *  Input: return code for parent process</w:t>
      </w:r>
    </w:p>
    <w:p w:rsidR="0084046B" w:rsidRPr="0084046B" w:rsidRDefault="0084046B" w:rsidP="0084046B">
      <w:pPr>
        <w:pStyle w:val="NoSpacing"/>
        <w:rPr>
          <w:i/>
          <w:iCs/>
          <w:sz w:val="24"/>
          <w:szCs w:val="22"/>
        </w:rPr>
      </w:pPr>
      <w:r w:rsidRPr="0084046B">
        <w:rPr>
          <w:i/>
          <w:iCs/>
          <w:sz w:val="24"/>
          <w:szCs w:val="22"/>
        </w:rPr>
        <w:t xml:space="preserve"> *  Output: none</w:t>
      </w:r>
    </w:p>
    <w:p w:rsidR="0084046B" w:rsidRPr="0084046B" w:rsidRDefault="0084046B" w:rsidP="0084046B">
      <w:pPr>
        <w:pStyle w:val="NoSpacing"/>
        <w:rPr>
          <w:i/>
          <w:iCs/>
          <w:sz w:val="24"/>
          <w:szCs w:val="22"/>
        </w:rPr>
      </w:pPr>
      <w:r w:rsidRPr="0084046B">
        <w:rPr>
          <w:i/>
          <w:iCs/>
          <w:sz w:val="24"/>
          <w:szCs w:val="22"/>
        </w:rPr>
        <w:t xml:space="preserve"> */</w:t>
      </w:r>
    </w:p>
    <w:p w:rsidR="0084046B" w:rsidRPr="0084046B" w:rsidRDefault="0084046B" w:rsidP="0084046B">
      <w:pPr>
        <w:pStyle w:val="NoSpacing"/>
        <w:rPr>
          <w:i/>
          <w:iCs/>
          <w:sz w:val="24"/>
          <w:szCs w:val="22"/>
        </w:rPr>
      </w:pPr>
    </w:p>
    <w:p w:rsidR="0084046B" w:rsidRPr="0084046B" w:rsidRDefault="0084046B" w:rsidP="0084046B">
      <w:pPr>
        <w:pStyle w:val="NoSpacing"/>
        <w:rPr>
          <w:i/>
          <w:iCs/>
          <w:sz w:val="24"/>
          <w:szCs w:val="22"/>
        </w:rPr>
      </w:pPr>
      <w:r w:rsidRPr="0084046B">
        <w:rPr>
          <w:i/>
          <w:iCs/>
          <w:sz w:val="24"/>
          <w:szCs w:val="22"/>
        </w:rPr>
        <w:t>{</w:t>
      </w:r>
    </w:p>
    <w:p w:rsidR="0084046B" w:rsidRPr="0084046B" w:rsidRDefault="0084046B" w:rsidP="0084046B">
      <w:pPr>
        <w:pStyle w:val="NoSpacing"/>
        <w:rPr>
          <w:i/>
          <w:iCs/>
          <w:sz w:val="24"/>
          <w:szCs w:val="22"/>
        </w:rPr>
      </w:pPr>
      <w:r w:rsidRPr="0084046B">
        <w:rPr>
          <w:i/>
          <w:iCs/>
          <w:sz w:val="24"/>
          <w:szCs w:val="22"/>
        </w:rPr>
        <w:tab/>
        <w:t>ignore all signals;</w:t>
      </w:r>
    </w:p>
    <w:p w:rsidR="0084046B" w:rsidRPr="0084046B" w:rsidRDefault="0084046B" w:rsidP="0084046B">
      <w:pPr>
        <w:pStyle w:val="NoSpacing"/>
        <w:rPr>
          <w:i/>
          <w:iCs/>
          <w:sz w:val="24"/>
          <w:szCs w:val="22"/>
        </w:rPr>
      </w:pPr>
      <w:r w:rsidRPr="0084046B">
        <w:rPr>
          <w:i/>
          <w:iCs/>
          <w:sz w:val="24"/>
          <w:szCs w:val="22"/>
        </w:rPr>
        <w:tab/>
        <w:t>if (process group leader with associated control terminal)</w:t>
      </w:r>
    </w:p>
    <w:p w:rsidR="0084046B" w:rsidRPr="0084046B" w:rsidRDefault="0084046B" w:rsidP="0084046B">
      <w:pPr>
        <w:pStyle w:val="NoSpacing"/>
        <w:rPr>
          <w:i/>
          <w:iCs/>
          <w:sz w:val="24"/>
          <w:szCs w:val="22"/>
        </w:rPr>
      </w:pPr>
      <w:r w:rsidRPr="0084046B">
        <w:rPr>
          <w:i/>
          <w:iCs/>
          <w:sz w:val="24"/>
          <w:szCs w:val="22"/>
        </w:rPr>
        <w:tab/>
        <w:t>{</w:t>
      </w:r>
    </w:p>
    <w:p w:rsidR="0084046B" w:rsidRPr="0084046B" w:rsidRDefault="0084046B" w:rsidP="0084046B">
      <w:pPr>
        <w:pStyle w:val="NoSpacing"/>
        <w:rPr>
          <w:i/>
          <w:iCs/>
          <w:sz w:val="24"/>
          <w:szCs w:val="22"/>
        </w:rPr>
      </w:pPr>
      <w:r w:rsidRPr="0084046B">
        <w:rPr>
          <w:i/>
          <w:iCs/>
          <w:sz w:val="24"/>
          <w:szCs w:val="22"/>
        </w:rPr>
        <w:tab/>
      </w:r>
      <w:r w:rsidRPr="0084046B">
        <w:rPr>
          <w:i/>
          <w:iCs/>
          <w:sz w:val="24"/>
          <w:szCs w:val="22"/>
        </w:rPr>
        <w:tab/>
        <w:t xml:space="preserve">send hangup signal to all members of the process group; </w:t>
      </w:r>
    </w:p>
    <w:p w:rsidR="0084046B" w:rsidRPr="0084046B" w:rsidRDefault="0084046B" w:rsidP="0084046B">
      <w:pPr>
        <w:pStyle w:val="NoSpacing"/>
        <w:rPr>
          <w:i/>
          <w:iCs/>
          <w:sz w:val="24"/>
          <w:szCs w:val="22"/>
        </w:rPr>
      </w:pPr>
      <w:r w:rsidRPr="0084046B">
        <w:rPr>
          <w:i/>
          <w:iCs/>
          <w:sz w:val="24"/>
          <w:szCs w:val="22"/>
        </w:rPr>
        <w:tab/>
      </w:r>
      <w:r w:rsidRPr="0084046B">
        <w:rPr>
          <w:i/>
          <w:iCs/>
          <w:sz w:val="24"/>
          <w:szCs w:val="22"/>
        </w:rPr>
        <w:tab/>
        <w:t>reset process group for all members to 0;</w:t>
      </w:r>
    </w:p>
    <w:p w:rsidR="0084046B" w:rsidRPr="0084046B" w:rsidRDefault="0084046B" w:rsidP="0084046B">
      <w:pPr>
        <w:pStyle w:val="NoSpacing"/>
        <w:rPr>
          <w:i/>
          <w:iCs/>
          <w:sz w:val="24"/>
          <w:szCs w:val="22"/>
        </w:rPr>
      </w:pPr>
      <w:r w:rsidRPr="0084046B">
        <w:rPr>
          <w:i/>
          <w:iCs/>
          <w:sz w:val="24"/>
          <w:szCs w:val="22"/>
        </w:rPr>
        <w:tab/>
        <w:t>}</w:t>
      </w:r>
    </w:p>
    <w:p w:rsidR="0084046B" w:rsidRPr="0084046B" w:rsidRDefault="0084046B" w:rsidP="0084046B">
      <w:pPr>
        <w:pStyle w:val="NoSpacing"/>
        <w:rPr>
          <w:i/>
          <w:iCs/>
          <w:sz w:val="24"/>
          <w:szCs w:val="22"/>
        </w:rPr>
      </w:pPr>
      <w:r w:rsidRPr="0084046B">
        <w:rPr>
          <w:i/>
          <w:iCs/>
          <w:sz w:val="24"/>
          <w:szCs w:val="22"/>
        </w:rPr>
        <w:tab/>
        <w:t>close all open files (internal version of algorithm close);</w:t>
      </w:r>
    </w:p>
    <w:p w:rsidR="0084046B" w:rsidRPr="0084046B" w:rsidRDefault="0084046B" w:rsidP="0084046B">
      <w:pPr>
        <w:pStyle w:val="NoSpacing"/>
        <w:rPr>
          <w:i/>
          <w:iCs/>
          <w:sz w:val="24"/>
          <w:szCs w:val="22"/>
        </w:rPr>
      </w:pPr>
      <w:r w:rsidRPr="0084046B">
        <w:rPr>
          <w:i/>
          <w:iCs/>
          <w:sz w:val="24"/>
          <w:szCs w:val="22"/>
        </w:rPr>
        <w:tab/>
        <w:t>release current directory (algorithm: iput);</w:t>
      </w:r>
    </w:p>
    <w:p w:rsidR="0084046B" w:rsidRPr="0084046B" w:rsidRDefault="0084046B" w:rsidP="0084046B">
      <w:pPr>
        <w:pStyle w:val="NoSpacing"/>
        <w:rPr>
          <w:i/>
          <w:iCs/>
          <w:sz w:val="24"/>
          <w:szCs w:val="22"/>
        </w:rPr>
      </w:pPr>
      <w:r w:rsidRPr="0084046B">
        <w:rPr>
          <w:i/>
          <w:iCs/>
          <w:sz w:val="24"/>
          <w:szCs w:val="22"/>
        </w:rPr>
        <w:tab/>
        <w:t>release current (changed) root, if exists (algorithm: iput);</w:t>
      </w:r>
    </w:p>
    <w:p w:rsidR="0084046B" w:rsidRPr="0084046B" w:rsidRDefault="0084046B" w:rsidP="0084046B">
      <w:pPr>
        <w:pStyle w:val="NoSpacing"/>
        <w:rPr>
          <w:i/>
          <w:iCs/>
          <w:sz w:val="24"/>
          <w:szCs w:val="22"/>
        </w:rPr>
      </w:pPr>
      <w:r w:rsidRPr="0084046B">
        <w:rPr>
          <w:i/>
          <w:iCs/>
          <w:sz w:val="24"/>
          <w:szCs w:val="22"/>
        </w:rPr>
        <w:tab/>
        <w:t>free regions, memory associated with process (algorithm: freereg);</w:t>
      </w:r>
    </w:p>
    <w:p w:rsidR="0084046B" w:rsidRPr="0084046B" w:rsidRDefault="0084046B" w:rsidP="0084046B">
      <w:pPr>
        <w:pStyle w:val="NoSpacing"/>
        <w:rPr>
          <w:i/>
          <w:iCs/>
          <w:sz w:val="24"/>
          <w:szCs w:val="22"/>
        </w:rPr>
      </w:pPr>
      <w:r w:rsidRPr="0084046B">
        <w:rPr>
          <w:i/>
          <w:iCs/>
          <w:sz w:val="24"/>
          <w:szCs w:val="22"/>
        </w:rPr>
        <w:tab/>
        <w:t>write accounting record;</w:t>
      </w:r>
    </w:p>
    <w:p w:rsidR="0084046B" w:rsidRPr="0084046B" w:rsidRDefault="0084046B" w:rsidP="0084046B">
      <w:pPr>
        <w:pStyle w:val="NoSpacing"/>
        <w:rPr>
          <w:i/>
          <w:iCs/>
          <w:sz w:val="24"/>
          <w:szCs w:val="22"/>
        </w:rPr>
      </w:pPr>
      <w:r w:rsidRPr="0084046B">
        <w:rPr>
          <w:i/>
          <w:iCs/>
          <w:sz w:val="24"/>
          <w:szCs w:val="22"/>
        </w:rPr>
        <w:tab/>
        <w:t>make process state zombie;</w:t>
      </w:r>
    </w:p>
    <w:p w:rsidR="0084046B" w:rsidRPr="0084046B" w:rsidRDefault="0084046B" w:rsidP="0084046B">
      <w:pPr>
        <w:pStyle w:val="NoSpacing"/>
        <w:rPr>
          <w:i/>
          <w:iCs/>
          <w:sz w:val="24"/>
          <w:szCs w:val="22"/>
        </w:rPr>
      </w:pPr>
      <w:r w:rsidRPr="0084046B">
        <w:rPr>
          <w:i/>
          <w:iCs/>
          <w:sz w:val="24"/>
          <w:szCs w:val="22"/>
        </w:rPr>
        <w:tab/>
        <w:t>assign parent process ID for all child processes to be init process (1);</w:t>
      </w:r>
    </w:p>
    <w:p w:rsidR="0084046B" w:rsidRPr="0084046B" w:rsidRDefault="0084046B" w:rsidP="0084046B">
      <w:pPr>
        <w:pStyle w:val="NoSpacing"/>
        <w:rPr>
          <w:i/>
          <w:iCs/>
          <w:sz w:val="24"/>
          <w:szCs w:val="22"/>
        </w:rPr>
      </w:pPr>
      <w:r w:rsidRPr="0084046B">
        <w:rPr>
          <w:i/>
          <w:iCs/>
          <w:sz w:val="24"/>
          <w:szCs w:val="22"/>
        </w:rPr>
        <w:tab/>
      </w:r>
      <w:r w:rsidRPr="0084046B">
        <w:rPr>
          <w:i/>
          <w:iCs/>
          <w:sz w:val="24"/>
          <w:szCs w:val="22"/>
        </w:rPr>
        <w:tab/>
        <w:t>if any children were zombie, send death of child signal to init;</w:t>
      </w:r>
    </w:p>
    <w:p w:rsidR="0084046B" w:rsidRPr="0084046B" w:rsidRDefault="0084046B" w:rsidP="0084046B">
      <w:pPr>
        <w:pStyle w:val="NoSpacing"/>
        <w:rPr>
          <w:i/>
          <w:iCs/>
          <w:sz w:val="24"/>
          <w:szCs w:val="22"/>
        </w:rPr>
      </w:pPr>
      <w:r w:rsidRPr="0084046B">
        <w:rPr>
          <w:i/>
          <w:iCs/>
          <w:sz w:val="24"/>
          <w:szCs w:val="22"/>
        </w:rPr>
        <w:tab/>
        <w:t>send death of child signal to parent process;</w:t>
      </w:r>
    </w:p>
    <w:p w:rsidR="0084046B" w:rsidRPr="0084046B" w:rsidRDefault="0084046B" w:rsidP="0084046B">
      <w:pPr>
        <w:pStyle w:val="NoSpacing"/>
        <w:rPr>
          <w:i/>
          <w:iCs/>
          <w:sz w:val="24"/>
          <w:szCs w:val="22"/>
        </w:rPr>
      </w:pPr>
      <w:r w:rsidRPr="0084046B">
        <w:rPr>
          <w:i/>
          <w:iCs/>
          <w:sz w:val="24"/>
          <w:szCs w:val="22"/>
        </w:rPr>
        <w:tab/>
        <w:t>context switch;</w:t>
      </w:r>
    </w:p>
    <w:p w:rsidR="0084046B" w:rsidRPr="0084046B" w:rsidRDefault="0084046B" w:rsidP="0084046B">
      <w:pPr>
        <w:pStyle w:val="NoSpacing"/>
        <w:rPr>
          <w:i/>
          <w:iCs/>
          <w:sz w:val="24"/>
          <w:szCs w:val="22"/>
        </w:rPr>
      </w:pPr>
      <w:r w:rsidRPr="0084046B">
        <w:rPr>
          <w:i/>
          <w:iCs/>
          <w:sz w:val="24"/>
          <w:szCs w:val="22"/>
        </w:rPr>
        <w:t>}</w:t>
      </w:r>
    </w:p>
    <w:p w:rsidR="0084046B" w:rsidRDefault="0084046B" w:rsidP="0084046B">
      <w:pPr>
        <w:pStyle w:val="NoSpacing"/>
      </w:pPr>
    </w:p>
    <w:p w:rsidR="0084046B" w:rsidRPr="0084046B" w:rsidRDefault="0084046B" w:rsidP="0084046B">
      <w:pPr>
        <w:pStyle w:val="NoSpacing"/>
        <w:rPr>
          <w:b/>
          <w:bCs/>
          <w:sz w:val="28"/>
          <w:szCs w:val="24"/>
        </w:rPr>
      </w:pPr>
      <w:r w:rsidRPr="0084046B">
        <w:rPr>
          <w:b/>
          <w:bCs/>
          <w:sz w:val="28"/>
          <w:szCs w:val="24"/>
        </w:rPr>
        <w:t xml:space="preserve">Steps – </w:t>
      </w:r>
    </w:p>
    <w:p w:rsidR="0084046B" w:rsidRPr="0084046B" w:rsidRDefault="0084046B" w:rsidP="0084046B">
      <w:pPr>
        <w:pStyle w:val="NoSpacing"/>
        <w:numPr>
          <w:ilvl w:val="0"/>
          <w:numId w:val="16"/>
        </w:numPr>
        <w:rPr>
          <w:sz w:val="28"/>
          <w:szCs w:val="24"/>
        </w:rPr>
      </w:pPr>
      <w:r w:rsidRPr="0084046B">
        <w:rPr>
          <w:sz w:val="28"/>
          <w:szCs w:val="24"/>
        </w:rPr>
        <w:t>Ignore all signals to prevent interruptions.</w:t>
      </w:r>
    </w:p>
    <w:p w:rsidR="0084046B" w:rsidRPr="0084046B" w:rsidRDefault="0084046B" w:rsidP="0084046B">
      <w:pPr>
        <w:pStyle w:val="NoSpacing"/>
        <w:numPr>
          <w:ilvl w:val="0"/>
          <w:numId w:val="16"/>
        </w:numPr>
        <w:rPr>
          <w:sz w:val="28"/>
          <w:szCs w:val="24"/>
        </w:rPr>
      </w:pPr>
      <w:r w:rsidRPr="0084046B">
        <w:rPr>
          <w:sz w:val="28"/>
          <w:szCs w:val="24"/>
        </w:rPr>
        <w:t>If process is a group leader with a control terminal, send hangup signal to all members and reset their group ID.</w:t>
      </w:r>
    </w:p>
    <w:p w:rsidR="0084046B" w:rsidRPr="0084046B" w:rsidRDefault="0084046B" w:rsidP="0084046B">
      <w:pPr>
        <w:pStyle w:val="NoSpacing"/>
        <w:numPr>
          <w:ilvl w:val="0"/>
          <w:numId w:val="16"/>
        </w:numPr>
        <w:rPr>
          <w:sz w:val="28"/>
          <w:szCs w:val="24"/>
        </w:rPr>
      </w:pPr>
      <w:r w:rsidRPr="0084046B">
        <w:rPr>
          <w:sz w:val="28"/>
          <w:szCs w:val="24"/>
        </w:rPr>
        <w:t>Close all open files to release resources.</w:t>
      </w:r>
    </w:p>
    <w:p w:rsidR="0084046B" w:rsidRPr="0084046B" w:rsidRDefault="0084046B" w:rsidP="0084046B">
      <w:pPr>
        <w:pStyle w:val="NoSpacing"/>
        <w:numPr>
          <w:ilvl w:val="0"/>
          <w:numId w:val="16"/>
        </w:numPr>
        <w:rPr>
          <w:sz w:val="28"/>
          <w:szCs w:val="24"/>
        </w:rPr>
      </w:pPr>
      <w:r w:rsidRPr="0084046B">
        <w:rPr>
          <w:sz w:val="28"/>
          <w:szCs w:val="24"/>
        </w:rPr>
        <w:lastRenderedPageBreak/>
        <w:t>Release current working directory.</w:t>
      </w:r>
    </w:p>
    <w:p w:rsidR="0084046B" w:rsidRPr="0084046B" w:rsidRDefault="0084046B" w:rsidP="0084046B">
      <w:pPr>
        <w:pStyle w:val="NoSpacing"/>
        <w:numPr>
          <w:ilvl w:val="0"/>
          <w:numId w:val="16"/>
        </w:numPr>
        <w:rPr>
          <w:sz w:val="28"/>
          <w:szCs w:val="24"/>
        </w:rPr>
      </w:pPr>
      <w:r w:rsidRPr="0084046B">
        <w:rPr>
          <w:sz w:val="28"/>
          <w:szCs w:val="24"/>
        </w:rPr>
        <w:t>Release current root directory if it was changed during execution.</w:t>
      </w:r>
    </w:p>
    <w:p w:rsidR="0084046B" w:rsidRPr="0084046B" w:rsidRDefault="0084046B" w:rsidP="0084046B">
      <w:pPr>
        <w:pStyle w:val="NoSpacing"/>
        <w:numPr>
          <w:ilvl w:val="0"/>
          <w:numId w:val="16"/>
        </w:numPr>
        <w:rPr>
          <w:sz w:val="28"/>
          <w:szCs w:val="24"/>
        </w:rPr>
      </w:pPr>
      <w:r w:rsidRPr="0084046B">
        <w:rPr>
          <w:sz w:val="28"/>
          <w:szCs w:val="24"/>
        </w:rPr>
        <w:t>Free allocated memory regions to prevent memory leaks.</w:t>
      </w:r>
    </w:p>
    <w:p w:rsidR="0084046B" w:rsidRPr="0084046B" w:rsidRDefault="0084046B" w:rsidP="0084046B">
      <w:pPr>
        <w:pStyle w:val="NoSpacing"/>
        <w:numPr>
          <w:ilvl w:val="0"/>
          <w:numId w:val="16"/>
        </w:numPr>
        <w:rPr>
          <w:sz w:val="28"/>
          <w:szCs w:val="24"/>
        </w:rPr>
      </w:pPr>
      <w:r w:rsidRPr="0084046B">
        <w:rPr>
          <w:sz w:val="28"/>
          <w:szCs w:val="24"/>
        </w:rPr>
        <w:t>Write runtime statistics and accounting data to records.</w:t>
      </w:r>
    </w:p>
    <w:p w:rsidR="0084046B" w:rsidRPr="0084046B" w:rsidRDefault="0084046B" w:rsidP="0084046B">
      <w:pPr>
        <w:pStyle w:val="NoSpacing"/>
        <w:numPr>
          <w:ilvl w:val="0"/>
          <w:numId w:val="16"/>
        </w:numPr>
        <w:rPr>
          <w:sz w:val="28"/>
          <w:szCs w:val="24"/>
        </w:rPr>
      </w:pPr>
      <w:r w:rsidRPr="0084046B">
        <w:rPr>
          <w:sz w:val="28"/>
          <w:szCs w:val="24"/>
        </w:rPr>
        <w:t>Transition process to zombie state, marking it as terminated but still in process table.</w:t>
      </w:r>
    </w:p>
    <w:p w:rsidR="0084046B" w:rsidRPr="0084046B" w:rsidRDefault="0084046B" w:rsidP="0084046B">
      <w:pPr>
        <w:pStyle w:val="NoSpacing"/>
        <w:numPr>
          <w:ilvl w:val="0"/>
          <w:numId w:val="16"/>
        </w:numPr>
        <w:rPr>
          <w:sz w:val="28"/>
          <w:szCs w:val="24"/>
        </w:rPr>
      </w:pPr>
      <w:r w:rsidRPr="0084046B">
        <w:rPr>
          <w:sz w:val="28"/>
          <w:szCs w:val="24"/>
        </w:rPr>
        <w:t>Assign parent process ID to init for child processes.</w:t>
      </w:r>
    </w:p>
    <w:p w:rsidR="0084046B" w:rsidRPr="0084046B" w:rsidRDefault="0084046B" w:rsidP="0084046B">
      <w:pPr>
        <w:pStyle w:val="NoSpacing"/>
        <w:numPr>
          <w:ilvl w:val="0"/>
          <w:numId w:val="16"/>
        </w:numPr>
        <w:rPr>
          <w:sz w:val="28"/>
          <w:szCs w:val="24"/>
        </w:rPr>
      </w:pPr>
      <w:r w:rsidRPr="0084046B">
        <w:rPr>
          <w:sz w:val="28"/>
          <w:szCs w:val="24"/>
        </w:rPr>
        <w:t>Send death of child signal to init if any children were zombies.</w:t>
      </w:r>
    </w:p>
    <w:p w:rsidR="0084046B" w:rsidRPr="0084046B" w:rsidRDefault="0084046B" w:rsidP="0084046B">
      <w:pPr>
        <w:pStyle w:val="NoSpacing"/>
        <w:numPr>
          <w:ilvl w:val="0"/>
          <w:numId w:val="16"/>
        </w:numPr>
        <w:rPr>
          <w:sz w:val="28"/>
          <w:szCs w:val="24"/>
        </w:rPr>
      </w:pPr>
      <w:r w:rsidRPr="0084046B">
        <w:rPr>
          <w:sz w:val="28"/>
          <w:szCs w:val="24"/>
        </w:rPr>
        <w:t>Send death of child signal to parent process.</w:t>
      </w:r>
    </w:p>
    <w:p w:rsidR="0084046B" w:rsidRPr="0084046B" w:rsidRDefault="0084046B" w:rsidP="0084046B">
      <w:pPr>
        <w:pStyle w:val="NoSpacing"/>
        <w:numPr>
          <w:ilvl w:val="0"/>
          <w:numId w:val="16"/>
        </w:numPr>
        <w:rPr>
          <w:sz w:val="28"/>
          <w:szCs w:val="24"/>
        </w:rPr>
      </w:pPr>
      <w:r w:rsidRPr="0084046B">
        <w:rPr>
          <w:sz w:val="28"/>
          <w:szCs w:val="24"/>
        </w:rPr>
        <w:t>Perform a context switch to select the next process for execution.</w:t>
      </w:r>
    </w:p>
    <w:p w:rsidR="0084046B" w:rsidRDefault="0084046B" w:rsidP="0084046B">
      <w:pPr>
        <w:pStyle w:val="NoSpacing"/>
      </w:pPr>
    </w:p>
    <w:p w:rsidR="0084046B" w:rsidRPr="0084046B" w:rsidRDefault="0084046B" w:rsidP="0084046B"/>
    <w:p w:rsidR="0084046B" w:rsidRPr="0084046B" w:rsidRDefault="0084046B" w:rsidP="0084046B"/>
    <w:p w:rsidR="0084046B" w:rsidRPr="0084046B" w:rsidRDefault="0084046B" w:rsidP="0084046B"/>
    <w:p w:rsidR="0084046B" w:rsidRPr="0084046B" w:rsidRDefault="0084046B" w:rsidP="0084046B"/>
    <w:p w:rsidR="0084046B" w:rsidRPr="0084046B" w:rsidRDefault="0084046B" w:rsidP="0084046B"/>
    <w:p w:rsidR="0084046B" w:rsidRPr="0084046B" w:rsidRDefault="0084046B" w:rsidP="0084046B"/>
    <w:p w:rsidR="0084046B" w:rsidRPr="0084046B" w:rsidRDefault="0084046B" w:rsidP="0084046B"/>
    <w:p w:rsidR="0084046B" w:rsidRPr="0084046B" w:rsidRDefault="0084046B" w:rsidP="0084046B"/>
    <w:p w:rsidR="0084046B" w:rsidRPr="0084046B" w:rsidRDefault="0084046B" w:rsidP="0084046B"/>
    <w:p w:rsidR="0084046B" w:rsidRPr="0084046B" w:rsidRDefault="0084046B" w:rsidP="0084046B"/>
    <w:p w:rsidR="0084046B" w:rsidRPr="0084046B" w:rsidRDefault="0084046B" w:rsidP="0084046B"/>
    <w:p w:rsidR="0084046B" w:rsidRPr="0084046B" w:rsidRDefault="0084046B" w:rsidP="0084046B"/>
    <w:p w:rsidR="0084046B" w:rsidRPr="0084046B" w:rsidRDefault="0084046B" w:rsidP="0084046B"/>
    <w:p w:rsidR="0084046B" w:rsidRPr="0084046B" w:rsidRDefault="0084046B" w:rsidP="0084046B"/>
    <w:p w:rsidR="0084046B" w:rsidRPr="0084046B" w:rsidRDefault="0084046B" w:rsidP="0084046B"/>
    <w:p w:rsidR="0084046B" w:rsidRPr="0084046B" w:rsidRDefault="0084046B" w:rsidP="0084046B"/>
    <w:p w:rsidR="0084046B" w:rsidRPr="0084046B" w:rsidRDefault="0084046B" w:rsidP="0084046B"/>
    <w:p w:rsidR="0084046B" w:rsidRPr="0084046B" w:rsidRDefault="0084046B" w:rsidP="0084046B"/>
    <w:p w:rsidR="0084046B" w:rsidRPr="0084046B" w:rsidRDefault="0084046B" w:rsidP="0084046B"/>
    <w:p w:rsidR="0084046B" w:rsidRPr="0084046B" w:rsidRDefault="0084046B" w:rsidP="0084046B"/>
    <w:p w:rsidR="0084046B" w:rsidRPr="0084046B" w:rsidRDefault="0084046B" w:rsidP="0084046B"/>
    <w:p w:rsidR="0084046B" w:rsidRPr="0084046B" w:rsidRDefault="0084046B" w:rsidP="0084046B"/>
    <w:p w:rsidR="0084046B" w:rsidRPr="0084046B" w:rsidRDefault="0084046B" w:rsidP="0084046B"/>
    <w:p w:rsidR="0084046B" w:rsidRPr="00900793" w:rsidRDefault="0084046B" w:rsidP="0084046B">
      <w:pPr>
        <w:tabs>
          <w:tab w:val="left" w:pos="3940"/>
        </w:tabs>
        <w:jc w:val="center"/>
        <w:rPr>
          <w:b/>
          <w:bCs/>
          <w:color w:val="FF0000"/>
          <w:sz w:val="28"/>
          <w:szCs w:val="24"/>
        </w:rPr>
      </w:pPr>
      <w:r w:rsidRPr="00900793">
        <w:rPr>
          <w:b/>
          <w:bCs/>
          <w:color w:val="FF0000"/>
          <w:sz w:val="28"/>
          <w:szCs w:val="24"/>
        </w:rPr>
        <w:lastRenderedPageBreak/>
        <w:t>Explain the different functions of the clock interrupt handler</w:t>
      </w:r>
    </w:p>
    <w:p w:rsidR="0084046B" w:rsidRPr="00900793" w:rsidRDefault="00900793" w:rsidP="00900793">
      <w:pPr>
        <w:pStyle w:val="ListParagraph"/>
        <w:numPr>
          <w:ilvl w:val="0"/>
          <w:numId w:val="17"/>
        </w:numPr>
        <w:tabs>
          <w:tab w:val="left" w:pos="3940"/>
        </w:tabs>
        <w:rPr>
          <w:sz w:val="28"/>
          <w:szCs w:val="24"/>
        </w:rPr>
      </w:pPr>
      <w:r w:rsidRPr="00900793">
        <w:rPr>
          <w:sz w:val="28"/>
          <w:szCs w:val="24"/>
        </w:rPr>
        <w:t>The clock interrupt handler is a fundamental component of an operating system responsible for managing time-related functions and coordinating activities based on the system clock.</w:t>
      </w:r>
    </w:p>
    <w:p w:rsidR="00900793" w:rsidRDefault="00900793" w:rsidP="00900793">
      <w:pPr>
        <w:pStyle w:val="ListParagraph"/>
        <w:numPr>
          <w:ilvl w:val="0"/>
          <w:numId w:val="17"/>
        </w:numPr>
        <w:tabs>
          <w:tab w:val="left" w:pos="3940"/>
        </w:tabs>
        <w:rPr>
          <w:sz w:val="28"/>
          <w:szCs w:val="24"/>
        </w:rPr>
      </w:pPr>
      <w:r w:rsidRPr="00900793">
        <w:rPr>
          <w:sz w:val="28"/>
          <w:szCs w:val="24"/>
        </w:rPr>
        <w:t>When the system clock generates an interrupt at regular intervals, the clock interrupt handler is invoked to handle these interrupts.</w:t>
      </w:r>
    </w:p>
    <w:p w:rsidR="00900793" w:rsidRDefault="00900793" w:rsidP="00900793">
      <w:pPr>
        <w:pStyle w:val="ListParagraph"/>
        <w:numPr>
          <w:ilvl w:val="0"/>
          <w:numId w:val="17"/>
        </w:numPr>
        <w:tabs>
          <w:tab w:val="left" w:pos="3940"/>
        </w:tabs>
        <w:rPr>
          <w:sz w:val="28"/>
          <w:szCs w:val="24"/>
        </w:rPr>
      </w:pPr>
      <w:r w:rsidRPr="00900793">
        <w:rPr>
          <w:sz w:val="28"/>
          <w:szCs w:val="24"/>
        </w:rPr>
        <w:t>The functions of the clock interrupt handler are to:</w:t>
      </w:r>
    </w:p>
    <w:p w:rsidR="00900793" w:rsidRDefault="00900793" w:rsidP="00900793">
      <w:pPr>
        <w:pStyle w:val="ListParagraph"/>
        <w:tabs>
          <w:tab w:val="left" w:pos="3940"/>
        </w:tabs>
        <w:ind w:left="360"/>
        <w:rPr>
          <w:sz w:val="28"/>
          <w:szCs w:val="24"/>
        </w:rPr>
      </w:pPr>
    </w:p>
    <w:p w:rsidR="00900793" w:rsidRPr="00900793" w:rsidRDefault="00900793" w:rsidP="00900793">
      <w:pPr>
        <w:pStyle w:val="ListParagraph"/>
        <w:numPr>
          <w:ilvl w:val="0"/>
          <w:numId w:val="18"/>
        </w:numPr>
        <w:tabs>
          <w:tab w:val="left" w:pos="3940"/>
        </w:tabs>
        <w:rPr>
          <w:sz w:val="28"/>
          <w:szCs w:val="24"/>
        </w:rPr>
      </w:pPr>
      <w:r w:rsidRPr="00900793">
        <w:rPr>
          <w:b/>
          <w:bCs/>
          <w:sz w:val="28"/>
          <w:szCs w:val="24"/>
        </w:rPr>
        <w:t>Restart the Clock:</w:t>
      </w:r>
      <w:r w:rsidRPr="00900793">
        <w:rPr>
          <w:sz w:val="28"/>
          <w:szCs w:val="24"/>
        </w:rPr>
        <w:t xml:space="preserve"> The handler ensures that the system clock is consistently operational, managing interruptions effectively to maintain accurate timing across the system.</w:t>
      </w:r>
    </w:p>
    <w:p w:rsidR="00900793" w:rsidRPr="00900793" w:rsidRDefault="00900793" w:rsidP="00900793">
      <w:pPr>
        <w:tabs>
          <w:tab w:val="left" w:pos="3940"/>
        </w:tabs>
        <w:rPr>
          <w:sz w:val="28"/>
          <w:szCs w:val="24"/>
        </w:rPr>
      </w:pPr>
    </w:p>
    <w:p w:rsidR="00900793" w:rsidRPr="00900793" w:rsidRDefault="00900793" w:rsidP="00900793">
      <w:pPr>
        <w:pStyle w:val="ListParagraph"/>
        <w:numPr>
          <w:ilvl w:val="0"/>
          <w:numId w:val="18"/>
        </w:numPr>
        <w:tabs>
          <w:tab w:val="left" w:pos="3940"/>
        </w:tabs>
        <w:rPr>
          <w:sz w:val="28"/>
          <w:szCs w:val="24"/>
        </w:rPr>
      </w:pPr>
      <w:r w:rsidRPr="00900793">
        <w:rPr>
          <w:b/>
          <w:bCs/>
          <w:sz w:val="28"/>
          <w:szCs w:val="24"/>
        </w:rPr>
        <w:t>Schedule Invocation of Internal Kernel Functions Based on Internal Timers:</w:t>
      </w:r>
      <w:r w:rsidRPr="00900793">
        <w:rPr>
          <w:sz w:val="28"/>
          <w:szCs w:val="24"/>
        </w:rPr>
        <w:t xml:space="preserve"> It utilizes internal system timers to schedule kernel operations, ensuring they occur at designated times or intervals, which is crucial for system consistency and efficiency.</w:t>
      </w:r>
    </w:p>
    <w:p w:rsidR="00900793" w:rsidRPr="00900793" w:rsidRDefault="00900793" w:rsidP="00900793">
      <w:pPr>
        <w:tabs>
          <w:tab w:val="left" w:pos="3940"/>
        </w:tabs>
        <w:rPr>
          <w:sz w:val="28"/>
          <w:szCs w:val="24"/>
        </w:rPr>
      </w:pPr>
    </w:p>
    <w:p w:rsidR="00900793" w:rsidRPr="00900793" w:rsidRDefault="00900793" w:rsidP="00900793">
      <w:pPr>
        <w:pStyle w:val="ListParagraph"/>
        <w:numPr>
          <w:ilvl w:val="0"/>
          <w:numId w:val="18"/>
        </w:numPr>
        <w:tabs>
          <w:tab w:val="left" w:pos="3940"/>
        </w:tabs>
        <w:rPr>
          <w:sz w:val="28"/>
          <w:szCs w:val="24"/>
        </w:rPr>
      </w:pPr>
      <w:r w:rsidRPr="00900793">
        <w:rPr>
          <w:b/>
          <w:bCs/>
          <w:sz w:val="28"/>
          <w:szCs w:val="24"/>
        </w:rPr>
        <w:t>Provide Execution Profiling Capability:</w:t>
      </w:r>
      <w:r w:rsidRPr="00900793">
        <w:rPr>
          <w:sz w:val="28"/>
          <w:szCs w:val="24"/>
        </w:rPr>
        <w:t xml:space="preserve"> By collecting data on execution times for kernel and user operations, the handler facilitates the optimization and analysis of overall system performance.</w:t>
      </w:r>
    </w:p>
    <w:p w:rsidR="00900793" w:rsidRPr="00900793" w:rsidRDefault="00900793" w:rsidP="00900793">
      <w:pPr>
        <w:tabs>
          <w:tab w:val="left" w:pos="3940"/>
        </w:tabs>
        <w:rPr>
          <w:b/>
          <w:bCs/>
          <w:sz w:val="28"/>
          <w:szCs w:val="24"/>
        </w:rPr>
      </w:pPr>
    </w:p>
    <w:p w:rsidR="00900793" w:rsidRPr="00900793" w:rsidRDefault="00900793" w:rsidP="00900793">
      <w:pPr>
        <w:pStyle w:val="ListParagraph"/>
        <w:numPr>
          <w:ilvl w:val="0"/>
          <w:numId w:val="18"/>
        </w:numPr>
        <w:tabs>
          <w:tab w:val="left" w:pos="3940"/>
        </w:tabs>
        <w:rPr>
          <w:sz w:val="28"/>
          <w:szCs w:val="24"/>
        </w:rPr>
      </w:pPr>
      <w:r w:rsidRPr="00900793">
        <w:rPr>
          <w:b/>
          <w:bCs/>
          <w:sz w:val="28"/>
          <w:szCs w:val="24"/>
        </w:rPr>
        <w:t>Gather System and Process Accounting Statistics:</w:t>
      </w:r>
      <w:r w:rsidRPr="00900793">
        <w:rPr>
          <w:sz w:val="28"/>
          <w:szCs w:val="24"/>
        </w:rPr>
        <w:t xml:space="preserve"> It compiles important metrics related to resource usage and process performance, aiding in system monitoring and resource management.</w:t>
      </w:r>
    </w:p>
    <w:p w:rsidR="00900793" w:rsidRPr="00900793" w:rsidRDefault="00900793" w:rsidP="00900793">
      <w:pPr>
        <w:tabs>
          <w:tab w:val="left" w:pos="3940"/>
        </w:tabs>
        <w:rPr>
          <w:sz w:val="28"/>
          <w:szCs w:val="24"/>
        </w:rPr>
      </w:pPr>
    </w:p>
    <w:p w:rsidR="00900793" w:rsidRPr="00900793" w:rsidRDefault="00900793" w:rsidP="00900793">
      <w:pPr>
        <w:pStyle w:val="ListParagraph"/>
        <w:numPr>
          <w:ilvl w:val="0"/>
          <w:numId w:val="18"/>
        </w:numPr>
        <w:tabs>
          <w:tab w:val="left" w:pos="3940"/>
        </w:tabs>
        <w:rPr>
          <w:sz w:val="28"/>
          <w:szCs w:val="24"/>
        </w:rPr>
      </w:pPr>
      <w:r w:rsidRPr="00900793">
        <w:rPr>
          <w:b/>
          <w:bCs/>
          <w:sz w:val="28"/>
          <w:szCs w:val="24"/>
        </w:rPr>
        <w:t>Keep Track of Time:</w:t>
      </w:r>
      <w:r w:rsidRPr="00900793">
        <w:rPr>
          <w:sz w:val="28"/>
          <w:szCs w:val="24"/>
        </w:rPr>
        <w:t xml:space="preserve"> The clock interrupt handler is essential for maintaining an accurate and reliable account of time, supporting time-dependent operations and scheduling within the operating system.</w:t>
      </w:r>
    </w:p>
    <w:p w:rsidR="00900793" w:rsidRPr="00900793" w:rsidRDefault="00900793" w:rsidP="00900793">
      <w:pPr>
        <w:tabs>
          <w:tab w:val="left" w:pos="3940"/>
        </w:tabs>
        <w:rPr>
          <w:sz w:val="28"/>
          <w:szCs w:val="24"/>
        </w:rPr>
      </w:pPr>
    </w:p>
    <w:p w:rsidR="00900793" w:rsidRPr="00900793" w:rsidRDefault="00900793" w:rsidP="00900793">
      <w:pPr>
        <w:pStyle w:val="ListParagraph"/>
        <w:numPr>
          <w:ilvl w:val="0"/>
          <w:numId w:val="18"/>
        </w:numPr>
        <w:tabs>
          <w:tab w:val="left" w:pos="3940"/>
        </w:tabs>
        <w:rPr>
          <w:sz w:val="28"/>
          <w:szCs w:val="24"/>
        </w:rPr>
      </w:pPr>
      <w:r w:rsidRPr="00900793">
        <w:rPr>
          <w:b/>
          <w:bCs/>
          <w:sz w:val="28"/>
          <w:szCs w:val="24"/>
        </w:rPr>
        <w:t>Send Alarm Signals to Processes on Request:</w:t>
      </w:r>
      <w:r w:rsidRPr="00900793">
        <w:rPr>
          <w:sz w:val="28"/>
          <w:szCs w:val="24"/>
        </w:rPr>
        <w:t xml:space="preserve"> It manages the timing and dispatch of alarm signals to various processes according to predefined schedules or intervals, ensuring processes act or respond promptly.</w:t>
      </w:r>
    </w:p>
    <w:p w:rsidR="00900793" w:rsidRPr="00900793" w:rsidRDefault="00900793" w:rsidP="00900793">
      <w:pPr>
        <w:tabs>
          <w:tab w:val="left" w:pos="3940"/>
        </w:tabs>
        <w:rPr>
          <w:sz w:val="28"/>
          <w:szCs w:val="24"/>
        </w:rPr>
      </w:pPr>
    </w:p>
    <w:p w:rsidR="00900793" w:rsidRPr="00900793" w:rsidRDefault="00900793" w:rsidP="00900793">
      <w:pPr>
        <w:pStyle w:val="ListParagraph"/>
        <w:numPr>
          <w:ilvl w:val="0"/>
          <w:numId w:val="18"/>
        </w:numPr>
        <w:tabs>
          <w:tab w:val="left" w:pos="3940"/>
        </w:tabs>
        <w:rPr>
          <w:sz w:val="28"/>
          <w:szCs w:val="24"/>
        </w:rPr>
      </w:pPr>
      <w:r w:rsidRPr="00900793">
        <w:rPr>
          <w:b/>
          <w:bCs/>
          <w:sz w:val="28"/>
          <w:szCs w:val="24"/>
        </w:rPr>
        <w:t>Periodically Wake Up the Swapper Process:</w:t>
      </w:r>
      <w:r w:rsidRPr="00900793">
        <w:rPr>
          <w:sz w:val="28"/>
          <w:szCs w:val="24"/>
        </w:rPr>
        <w:t xml:space="preserve"> The handler ensures the regular activation of the swapper process, which is vital for managing memory efficiently by swapping tasks between active memory and storage.</w:t>
      </w:r>
    </w:p>
    <w:p w:rsidR="00900793" w:rsidRPr="00900793" w:rsidRDefault="00900793" w:rsidP="00900793">
      <w:pPr>
        <w:tabs>
          <w:tab w:val="left" w:pos="3940"/>
        </w:tabs>
        <w:rPr>
          <w:sz w:val="28"/>
          <w:szCs w:val="24"/>
        </w:rPr>
      </w:pPr>
    </w:p>
    <w:p w:rsidR="00900793" w:rsidRDefault="00900793" w:rsidP="00900793">
      <w:pPr>
        <w:pStyle w:val="ListParagraph"/>
        <w:numPr>
          <w:ilvl w:val="0"/>
          <w:numId w:val="18"/>
        </w:numPr>
        <w:tabs>
          <w:tab w:val="left" w:pos="3940"/>
        </w:tabs>
        <w:rPr>
          <w:sz w:val="28"/>
          <w:szCs w:val="24"/>
        </w:rPr>
      </w:pPr>
      <w:r w:rsidRPr="00900793">
        <w:rPr>
          <w:b/>
          <w:bCs/>
          <w:sz w:val="28"/>
          <w:szCs w:val="24"/>
        </w:rPr>
        <w:t>Control Process Scheduling:</w:t>
      </w:r>
      <w:r w:rsidRPr="00900793">
        <w:rPr>
          <w:sz w:val="28"/>
          <w:szCs w:val="24"/>
        </w:rPr>
        <w:t xml:space="preserve"> Influences the process scheduling decisions in the operating system by controlling when context switches occur, based on established scheduling policies and priority settings</w:t>
      </w:r>
    </w:p>
    <w:p w:rsidR="00900793" w:rsidRPr="00900793" w:rsidRDefault="00900793" w:rsidP="00900793"/>
    <w:p w:rsidR="00900793" w:rsidRPr="00900793" w:rsidRDefault="00900793" w:rsidP="00900793"/>
    <w:p w:rsidR="00900793" w:rsidRPr="00900793" w:rsidRDefault="00900793" w:rsidP="00900793"/>
    <w:p w:rsidR="00900793" w:rsidRPr="00900793" w:rsidRDefault="00900793" w:rsidP="00900793"/>
    <w:p w:rsidR="00900793" w:rsidRPr="00900793" w:rsidRDefault="00900793" w:rsidP="00900793"/>
    <w:p w:rsidR="00900793" w:rsidRPr="00900793" w:rsidRDefault="00900793" w:rsidP="00900793"/>
    <w:p w:rsidR="00900793" w:rsidRPr="00900793" w:rsidRDefault="00900793" w:rsidP="00900793"/>
    <w:p w:rsidR="00900793" w:rsidRPr="00900793" w:rsidRDefault="00900793" w:rsidP="00900793"/>
    <w:p w:rsidR="00900793" w:rsidRPr="00900793" w:rsidRDefault="00900793" w:rsidP="00900793"/>
    <w:p w:rsidR="00900793" w:rsidRPr="00900793" w:rsidRDefault="00900793" w:rsidP="00900793"/>
    <w:p w:rsidR="00900793" w:rsidRPr="00900793" w:rsidRDefault="00900793" w:rsidP="00900793"/>
    <w:p w:rsidR="00900793" w:rsidRPr="00900793" w:rsidRDefault="00900793" w:rsidP="00900793"/>
    <w:p w:rsidR="00900793" w:rsidRPr="00900793" w:rsidRDefault="00900793" w:rsidP="00900793"/>
    <w:p w:rsidR="00900793" w:rsidRPr="00900793" w:rsidRDefault="00900793" w:rsidP="00900793"/>
    <w:p w:rsidR="00900793" w:rsidRPr="00900793" w:rsidRDefault="00900793" w:rsidP="00900793"/>
    <w:p w:rsidR="00900793" w:rsidRPr="00900793" w:rsidRDefault="00900793" w:rsidP="00900793"/>
    <w:p w:rsidR="00900793" w:rsidRPr="00900793" w:rsidRDefault="00900793" w:rsidP="00900793"/>
    <w:p w:rsidR="00900793" w:rsidRPr="00900793" w:rsidRDefault="00900793" w:rsidP="00900793"/>
    <w:p w:rsidR="00900793" w:rsidRPr="00900793" w:rsidRDefault="00900793" w:rsidP="00900793"/>
    <w:p w:rsidR="00900793" w:rsidRDefault="00900793" w:rsidP="00900793"/>
    <w:p w:rsidR="00900793" w:rsidRDefault="00900793" w:rsidP="00900793">
      <w:pPr>
        <w:tabs>
          <w:tab w:val="left" w:pos="3375"/>
        </w:tabs>
      </w:pPr>
      <w:r>
        <w:tab/>
      </w:r>
    </w:p>
    <w:p w:rsidR="00900793" w:rsidRDefault="00900793" w:rsidP="00900793">
      <w:pPr>
        <w:tabs>
          <w:tab w:val="left" w:pos="3375"/>
        </w:tabs>
      </w:pPr>
    </w:p>
    <w:p w:rsidR="00900793" w:rsidRDefault="00900793" w:rsidP="00900793">
      <w:pPr>
        <w:tabs>
          <w:tab w:val="left" w:pos="3375"/>
        </w:tabs>
      </w:pPr>
    </w:p>
    <w:p w:rsidR="00900793" w:rsidRDefault="00900793" w:rsidP="00900793">
      <w:pPr>
        <w:tabs>
          <w:tab w:val="left" w:pos="3375"/>
        </w:tabs>
        <w:ind w:left="720"/>
        <w:jc w:val="center"/>
        <w:rPr>
          <w:b/>
          <w:bCs/>
          <w:color w:val="FF0000"/>
          <w:sz w:val="28"/>
          <w:szCs w:val="24"/>
        </w:rPr>
      </w:pPr>
      <w:r w:rsidRPr="00900793">
        <w:rPr>
          <w:b/>
          <w:bCs/>
          <w:color w:val="FF0000"/>
          <w:sz w:val="28"/>
          <w:szCs w:val="24"/>
        </w:rPr>
        <w:lastRenderedPageBreak/>
        <w:t>Explain the System Boot and the Init process.</w:t>
      </w:r>
    </w:p>
    <w:p w:rsidR="00DD5318" w:rsidRPr="00DD5318" w:rsidRDefault="00DD5318" w:rsidP="00DD5318">
      <w:pPr>
        <w:pStyle w:val="ListParagraph"/>
        <w:numPr>
          <w:ilvl w:val="0"/>
          <w:numId w:val="24"/>
        </w:numPr>
        <w:rPr>
          <w:sz w:val="28"/>
          <w:szCs w:val="24"/>
        </w:rPr>
      </w:pPr>
      <w:r w:rsidRPr="00DD5318">
        <w:rPr>
          <w:sz w:val="28"/>
          <w:szCs w:val="24"/>
        </w:rPr>
        <w:t xml:space="preserve">The system boot process is a critical sequence of events that initializes an operating system and prepares it for user interaction. </w:t>
      </w:r>
    </w:p>
    <w:p w:rsidR="00DD5318" w:rsidRDefault="00DD5318" w:rsidP="00DD5318">
      <w:pPr>
        <w:pStyle w:val="ListParagraph"/>
        <w:numPr>
          <w:ilvl w:val="0"/>
          <w:numId w:val="24"/>
        </w:numPr>
        <w:rPr>
          <w:sz w:val="28"/>
          <w:szCs w:val="24"/>
        </w:rPr>
      </w:pPr>
      <w:r w:rsidRPr="00DD5318">
        <w:rPr>
          <w:sz w:val="28"/>
          <w:szCs w:val="24"/>
        </w:rPr>
        <w:t xml:space="preserve">It involves several stages, starting from the execution of firmware instructions stored in the computer's nonvolatile memory to the initialization of essential system processes. </w:t>
      </w:r>
    </w:p>
    <w:p w:rsidR="00DD5318" w:rsidRDefault="00DD5318" w:rsidP="00DD5318">
      <w:pPr>
        <w:pStyle w:val="ListParagraph"/>
        <w:numPr>
          <w:ilvl w:val="0"/>
          <w:numId w:val="24"/>
        </w:numPr>
        <w:rPr>
          <w:sz w:val="28"/>
          <w:szCs w:val="24"/>
        </w:rPr>
      </w:pPr>
      <w:r w:rsidRPr="00DD5318">
        <w:rPr>
          <w:b/>
          <w:bCs/>
          <w:sz w:val="28"/>
          <w:szCs w:val="24"/>
        </w:rPr>
        <w:t>Firmware Execution:</w:t>
      </w:r>
      <w:r w:rsidRPr="00DD5318">
        <w:rPr>
          <w:sz w:val="28"/>
          <w:szCs w:val="24"/>
        </w:rPr>
        <w:t xml:space="preserve"> The boot process begins with the execution of firmware instructions stored in the computer's nonvolatile memory, such as BIOS or ROM. These instructions are automatically executed when the power is t</w:t>
      </w:r>
      <w:r>
        <w:rPr>
          <w:sz w:val="28"/>
          <w:szCs w:val="24"/>
        </w:rPr>
        <w:t>urned on or the system is reset.</w:t>
      </w:r>
    </w:p>
    <w:p w:rsidR="00DD5318" w:rsidRPr="00DD5318" w:rsidRDefault="00DD5318" w:rsidP="00DD5318">
      <w:pPr>
        <w:pStyle w:val="ListParagraph"/>
        <w:numPr>
          <w:ilvl w:val="0"/>
          <w:numId w:val="24"/>
        </w:numPr>
        <w:rPr>
          <w:sz w:val="28"/>
          <w:szCs w:val="24"/>
        </w:rPr>
      </w:pPr>
      <w:r w:rsidRPr="00DD5318">
        <w:rPr>
          <w:b/>
          <w:bCs/>
          <w:sz w:val="28"/>
          <w:szCs w:val="24"/>
        </w:rPr>
        <w:t>Boot Program Execution</w:t>
      </w:r>
      <w:r w:rsidRPr="00DD5318">
        <w:rPr>
          <w:sz w:val="28"/>
          <w:szCs w:val="24"/>
        </w:rPr>
        <w:t xml:space="preserve">: The firmware instructions locate and execute the system's boot program, which is typically stored in a standard location on a bootable device, such as block 0 of the root disk or a special partition. The boot program is responsible for loading the Unix kernel into memory and passing control of the system to it. </w:t>
      </w:r>
    </w:p>
    <w:p w:rsidR="00DD5318" w:rsidRDefault="00DD5318" w:rsidP="00DD5318">
      <w:pPr>
        <w:pStyle w:val="ListParagraph"/>
        <w:numPr>
          <w:ilvl w:val="0"/>
          <w:numId w:val="24"/>
        </w:numPr>
        <w:rPr>
          <w:sz w:val="28"/>
          <w:szCs w:val="24"/>
        </w:rPr>
      </w:pPr>
      <w:r w:rsidRPr="00DD5318">
        <w:rPr>
          <w:b/>
          <w:bCs/>
          <w:sz w:val="28"/>
          <w:szCs w:val="24"/>
        </w:rPr>
        <w:t>Kernel Initialization:</w:t>
      </w:r>
      <w:r w:rsidRPr="00DD5318">
        <w:rPr>
          <w:sz w:val="28"/>
          <w:szCs w:val="24"/>
        </w:rPr>
        <w:t xml:space="preserve"> Once the kernel is loaded into memory, it initializes various system components, including device drivers, file systems, and process management. At this stage, the kernel sets up essential data structures and prepares t</w:t>
      </w:r>
      <w:r>
        <w:rPr>
          <w:sz w:val="28"/>
          <w:szCs w:val="24"/>
        </w:rPr>
        <w:t>he system for user interaction.</w:t>
      </w:r>
    </w:p>
    <w:p w:rsidR="00DD5318" w:rsidRDefault="00DD5318" w:rsidP="00DD5318">
      <w:pPr>
        <w:pStyle w:val="ListParagraph"/>
        <w:numPr>
          <w:ilvl w:val="0"/>
          <w:numId w:val="24"/>
        </w:numPr>
        <w:rPr>
          <w:sz w:val="28"/>
          <w:szCs w:val="24"/>
        </w:rPr>
      </w:pPr>
      <w:r w:rsidRPr="00DD5318">
        <w:rPr>
          <w:b/>
          <w:bCs/>
          <w:sz w:val="28"/>
          <w:szCs w:val="24"/>
        </w:rPr>
        <w:t>Init Process Start:</w:t>
      </w:r>
      <w:r w:rsidRPr="00DD5318">
        <w:rPr>
          <w:sz w:val="28"/>
          <w:szCs w:val="24"/>
        </w:rPr>
        <w:t xml:space="preserve"> The kernel starts the Init process, also known as initialization. Init is the first user-space process started during the booting process. It continues running until the system is shut down and is responsible for managing other processes. </w:t>
      </w:r>
    </w:p>
    <w:p w:rsidR="00DD5318" w:rsidRDefault="00DD5318" w:rsidP="00DD5318">
      <w:pPr>
        <w:rPr>
          <w:sz w:val="28"/>
          <w:szCs w:val="24"/>
        </w:rPr>
      </w:pPr>
      <w:r w:rsidRPr="00DD5318">
        <w:rPr>
          <w:b/>
          <w:bCs/>
          <w:sz w:val="28"/>
          <w:szCs w:val="24"/>
        </w:rPr>
        <w:t>Roll of init process :</w:t>
      </w:r>
      <w:r w:rsidRPr="00DD5318">
        <w:rPr>
          <w:sz w:val="28"/>
          <w:szCs w:val="24"/>
        </w:rPr>
        <w:t xml:space="preserve"> </w:t>
      </w:r>
    </w:p>
    <w:p w:rsidR="00DD5318" w:rsidRDefault="00DD5318" w:rsidP="00DD5318">
      <w:pPr>
        <w:rPr>
          <w:sz w:val="28"/>
          <w:szCs w:val="24"/>
        </w:rPr>
      </w:pPr>
      <w:r w:rsidRPr="00DD5318">
        <w:sym w:font="Symbol" w:char="F0B7"/>
      </w:r>
      <w:r w:rsidRPr="00DD5318">
        <w:rPr>
          <w:sz w:val="28"/>
          <w:szCs w:val="24"/>
        </w:rPr>
        <w:t xml:space="preserve"> Init is the parent of all processes, executed by the kernel during the booting of a system. Its principle role is to create processes from a script stored in the file /etc/inittab. </w:t>
      </w:r>
    </w:p>
    <w:p w:rsidR="00DD5318" w:rsidRDefault="00DD5318" w:rsidP="00DD5318">
      <w:pPr>
        <w:rPr>
          <w:sz w:val="28"/>
          <w:szCs w:val="24"/>
        </w:rPr>
      </w:pPr>
      <w:r w:rsidRPr="00DD5318">
        <w:sym w:font="Symbol" w:char="F0B7"/>
      </w:r>
      <w:r w:rsidRPr="00DD5318">
        <w:rPr>
          <w:sz w:val="28"/>
          <w:szCs w:val="24"/>
        </w:rPr>
        <w:t xml:space="preserve"> Init is a daemon process that continues running until the system is shut down. It is the direct or indirect ancestor of all other processes and automatically adopts all orphaned processes. </w:t>
      </w:r>
    </w:p>
    <w:p w:rsidR="00DD5318" w:rsidRDefault="00DD5318" w:rsidP="00DD5318">
      <w:pPr>
        <w:rPr>
          <w:sz w:val="28"/>
          <w:szCs w:val="24"/>
        </w:rPr>
      </w:pPr>
      <w:r w:rsidRPr="00DD5318">
        <w:sym w:font="Symbol" w:char="F0B7"/>
      </w:r>
      <w:r w:rsidRPr="00DD5318">
        <w:rPr>
          <w:sz w:val="28"/>
          <w:szCs w:val="24"/>
        </w:rPr>
        <w:t xml:space="preserve"> A kernel panic will occur if the kernel is unable to start it, or it should die for any reason. Init is typically assigned process identifier 1. </w:t>
      </w:r>
    </w:p>
    <w:p w:rsidR="00DD5318" w:rsidRDefault="00DD5318" w:rsidP="00DD5318">
      <w:r w:rsidRPr="00DD5318">
        <w:sym w:font="Symbol" w:char="F0B7"/>
      </w:r>
      <w:r w:rsidRPr="00DD5318">
        <w:rPr>
          <w:sz w:val="28"/>
          <w:szCs w:val="24"/>
        </w:rPr>
        <w:t xml:space="preserve"> The init process also sets the runlevel, which defines the system’s mode of operation (e.g., single-user mode, multi-user mode, or graphical mode). </w:t>
      </w:r>
    </w:p>
    <w:p w:rsidR="00DD5318" w:rsidRPr="00DD5318" w:rsidRDefault="00DD5318" w:rsidP="00DD5318">
      <w:pPr>
        <w:rPr>
          <w:b/>
          <w:bCs/>
          <w:sz w:val="28"/>
          <w:szCs w:val="24"/>
        </w:rPr>
      </w:pPr>
      <w:r w:rsidRPr="00DD5318">
        <w:rPr>
          <w:b/>
          <w:bCs/>
          <w:sz w:val="28"/>
          <w:szCs w:val="24"/>
        </w:rPr>
        <w:lastRenderedPageBreak/>
        <w:t xml:space="preserve">Runlevels: </w:t>
      </w:r>
    </w:p>
    <w:p w:rsidR="00DD5318" w:rsidRDefault="00DD5318" w:rsidP="00DD5318">
      <w:pPr>
        <w:rPr>
          <w:sz w:val="28"/>
          <w:szCs w:val="24"/>
        </w:rPr>
      </w:pPr>
      <w:r w:rsidRPr="00DD5318">
        <w:rPr>
          <w:sz w:val="28"/>
          <w:szCs w:val="24"/>
        </w:rPr>
        <w:t>o The runlevel determines which services are started during boot.</w:t>
      </w:r>
    </w:p>
    <w:p w:rsidR="00DD5318" w:rsidRDefault="00DD5318" w:rsidP="00DD5318">
      <w:pPr>
        <w:pStyle w:val="ListParagraph"/>
        <w:numPr>
          <w:ilvl w:val="0"/>
          <w:numId w:val="25"/>
        </w:numPr>
        <w:rPr>
          <w:sz w:val="28"/>
          <w:szCs w:val="24"/>
        </w:rPr>
      </w:pPr>
      <w:r w:rsidRPr="00DD5318">
        <w:rPr>
          <w:sz w:val="28"/>
          <w:szCs w:val="24"/>
        </w:rPr>
        <w:t>The init process transitions the system to the appropriate runlevel.</w:t>
      </w:r>
    </w:p>
    <w:p w:rsidR="00DD5318" w:rsidRDefault="00DD5318" w:rsidP="00DD5318">
      <w:pPr>
        <w:pStyle w:val="ListParagraph"/>
        <w:numPr>
          <w:ilvl w:val="0"/>
          <w:numId w:val="25"/>
        </w:numPr>
        <w:rPr>
          <w:sz w:val="28"/>
          <w:szCs w:val="24"/>
        </w:rPr>
      </w:pPr>
      <w:r w:rsidRPr="00DD5318">
        <w:rPr>
          <w:sz w:val="28"/>
          <w:szCs w:val="24"/>
        </w:rPr>
        <w:t>Common runlevels include:</w:t>
      </w:r>
    </w:p>
    <w:p w:rsidR="00DD5318" w:rsidRPr="00DD5318" w:rsidRDefault="00006FFB" w:rsidP="00006FFB">
      <w:pPr>
        <w:jc w:val="center"/>
        <w:rPr>
          <w:sz w:val="28"/>
          <w:szCs w:val="24"/>
        </w:rPr>
      </w:pPr>
      <w:r>
        <w:rPr>
          <w:noProof/>
          <w:sz w:val="28"/>
          <w:szCs w:val="24"/>
          <w:lang w:eastAsia="en-IN"/>
        </w:rPr>
        <w:drawing>
          <wp:inline distT="0" distB="0" distL="0" distR="0">
            <wp:extent cx="5120640" cy="39852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unlevel.JPG"/>
                    <pic:cNvPicPr/>
                  </pic:nvPicPr>
                  <pic:blipFill>
                    <a:blip r:embed="rId10">
                      <a:extLst>
                        <a:ext uri="{28A0092B-C50C-407E-A947-70E740481C1C}">
                          <a14:useLocalDpi xmlns:a14="http://schemas.microsoft.com/office/drawing/2010/main" val="0"/>
                        </a:ext>
                      </a:extLst>
                    </a:blip>
                    <a:stretch>
                      <a:fillRect/>
                    </a:stretch>
                  </pic:blipFill>
                  <pic:spPr>
                    <a:xfrm>
                      <a:off x="0" y="0"/>
                      <a:ext cx="5120640" cy="3985260"/>
                    </a:xfrm>
                    <a:prstGeom prst="rect">
                      <a:avLst/>
                    </a:prstGeom>
                  </pic:spPr>
                </pic:pic>
              </a:graphicData>
            </a:graphic>
          </wp:inline>
        </w:drawing>
      </w:r>
    </w:p>
    <w:p w:rsidR="00006FFB" w:rsidRDefault="00006FFB" w:rsidP="00DD5318">
      <w:pPr>
        <w:rPr>
          <w:sz w:val="28"/>
          <w:szCs w:val="24"/>
        </w:rPr>
      </w:pPr>
    </w:p>
    <w:p w:rsidR="00006FFB" w:rsidRPr="00006FFB" w:rsidRDefault="00006FFB" w:rsidP="00006FFB">
      <w:pPr>
        <w:rPr>
          <w:sz w:val="28"/>
          <w:szCs w:val="24"/>
        </w:rPr>
      </w:pPr>
    </w:p>
    <w:p w:rsidR="00006FFB" w:rsidRPr="00006FFB" w:rsidRDefault="00006FFB" w:rsidP="00006FFB">
      <w:pPr>
        <w:rPr>
          <w:sz w:val="28"/>
          <w:szCs w:val="24"/>
        </w:rPr>
      </w:pPr>
    </w:p>
    <w:p w:rsidR="00006FFB" w:rsidRPr="00006FFB" w:rsidRDefault="00006FFB" w:rsidP="00006FFB">
      <w:pPr>
        <w:rPr>
          <w:sz w:val="28"/>
          <w:szCs w:val="24"/>
        </w:rPr>
      </w:pPr>
    </w:p>
    <w:p w:rsidR="00006FFB" w:rsidRPr="00006FFB" w:rsidRDefault="00006FFB" w:rsidP="00006FFB">
      <w:pPr>
        <w:rPr>
          <w:sz w:val="28"/>
          <w:szCs w:val="24"/>
        </w:rPr>
      </w:pPr>
    </w:p>
    <w:p w:rsidR="00006FFB" w:rsidRPr="00006FFB" w:rsidRDefault="00006FFB" w:rsidP="00006FFB">
      <w:pPr>
        <w:rPr>
          <w:sz w:val="28"/>
          <w:szCs w:val="24"/>
        </w:rPr>
      </w:pPr>
    </w:p>
    <w:p w:rsidR="00006FFB" w:rsidRPr="00006FFB" w:rsidRDefault="00006FFB" w:rsidP="00006FFB">
      <w:pPr>
        <w:rPr>
          <w:sz w:val="28"/>
          <w:szCs w:val="24"/>
        </w:rPr>
      </w:pPr>
    </w:p>
    <w:p w:rsidR="00006FFB" w:rsidRDefault="00006FFB" w:rsidP="00006FFB">
      <w:pPr>
        <w:rPr>
          <w:sz w:val="28"/>
          <w:szCs w:val="24"/>
        </w:rPr>
      </w:pPr>
    </w:p>
    <w:p w:rsidR="00900793" w:rsidRDefault="00900793" w:rsidP="00006FFB">
      <w:pPr>
        <w:jc w:val="center"/>
        <w:rPr>
          <w:sz w:val="28"/>
          <w:szCs w:val="24"/>
        </w:rPr>
      </w:pPr>
    </w:p>
    <w:p w:rsidR="00006FFB" w:rsidRDefault="00006FFB" w:rsidP="00006FFB">
      <w:pPr>
        <w:jc w:val="center"/>
        <w:rPr>
          <w:sz w:val="28"/>
          <w:szCs w:val="24"/>
        </w:rPr>
      </w:pPr>
    </w:p>
    <w:p w:rsidR="00006FFB" w:rsidRDefault="00006FFB" w:rsidP="00006FFB">
      <w:pPr>
        <w:jc w:val="center"/>
        <w:rPr>
          <w:b/>
          <w:bCs/>
          <w:color w:val="FF0000"/>
          <w:sz w:val="28"/>
          <w:szCs w:val="24"/>
        </w:rPr>
      </w:pPr>
      <w:r w:rsidRPr="00006FFB">
        <w:rPr>
          <w:b/>
          <w:bCs/>
          <w:color w:val="FF0000"/>
          <w:sz w:val="28"/>
          <w:szCs w:val="24"/>
        </w:rPr>
        <w:lastRenderedPageBreak/>
        <w:t>What is the use of signal? Explain the types of signals</w:t>
      </w:r>
    </w:p>
    <w:p w:rsidR="00006FFB" w:rsidRDefault="00006FFB" w:rsidP="00006FFB">
      <w:pPr>
        <w:pStyle w:val="ListParagraph"/>
        <w:numPr>
          <w:ilvl w:val="0"/>
          <w:numId w:val="26"/>
        </w:numPr>
        <w:rPr>
          <w:sz w:val="28"/>
          <w:szCs w:val="24"/>
        </w:rPr>
      </w:pPr>
      <w:r w:rsidRPr="00006FFB">
        <w:rPr>
          <w:sz w:val="28"/>
          <w:szCs w:val="24"/>
        </w:rPr>
        <w:t>In Unix, signals are a mechanism for informing processes of the occurrence of synchronous events.</w:t>
      </w:r>
    </w:p>
    <w:p w:rsidR="00006FFB" w:rsidRDefault="00006FFB" w:rsidP="00006FFB">
      <w:pPr>
        <w:pStyle w:val="ListParagraph"/>
        <w:numPr>
          <w:ilvl w:val="0"/>
          <w:numId w:val="26"/>
        </w:numPr>
        <w:rPr>
          <w:sz w:val="28"/>
          <w:szCs w:val="24"/>
        </w:rPr>
      </w:pPr>
      <w:r w:rsidRPr="00006FFB">
        <w:rPr>
          <w:sz w:val="28"/>
          <w:szCs w:val="24"/>
        </w:rPr>
        <w:t>These signals serve as notifications sent to a process to perform predefined actions, typically in response to certain events or conditions</w:t>
      </w:r>
    </w:p>
    <w:p w:rsidR="00006FFB" w:rsidRDefault="00006FFB" w:rsidP="00006FFB">
      <w:pPr>
        <w:pStyle w:val="ListParagraph"/>
        <w:numPr>
          <w:ilvl w:val="0"/>
          <w:numId w:val="26"/>
        </w:numPr>
        <w:rPr>
          <w:sz w:val="28"/>
          <w:szCs w:val="24"/>
        </w:rPr>
      </w:pPr>
      <w:r w:rsidRPr="00006FFB">
        <w:rPr>
          <w:sz w:val="28"/>
          <w:szCs w:val="24"/>
        </w:rPr>
        <w:t>They are essential for efficient process management, resource utilization, and error handling within an operating system.</w:t>
      </w:r>
    </w:p>
    <w:p w:rsidR="00006FFB" w:rsidRDefault="00006FFB" w:rsidP="00006FFB">
      <w:pPr>
        <w:rPr>
          <w:sz w:val="28"/>
          <w:szCs w:val="24"/>
        </w:rPr>
      </w:pPr>
      <w:r>
        <w:rPr>
          <w:sz w:val="28"/>
          <w:szCs w:val="24"/>
        </w:rPr>
        <w:t xml:space="preserve">Types of signals – </w:t>
      </w:r>
    </w:p>
    <w:p w:rsidR="00006FFB" w:rsidRPr="00006FFB" w:rsidRDefault="00006FFB" w:rsidP="00006FFB">
      <w:pPr>
        <w:numPr>
          <w:ilvl w:val="0"/>
          <w:numId w:val="27"/>
        </w:numPr>
        <w:tabs>
          <w:tab w:val="num" w:pos="720"/>
        </w:tabs>
        <w:rPr>
          <w:sz w:val="28"/>
          <w:szCs w:val="24"/>
        </w:rPr>
      </w:pPr>
      <w:r w:rsidRPr="00006FFB">
        <w:rPr>
          <w:b/>
          <w:bCs/>
          <w:sz w:val="28"/>
          <w:szCs w:val="24"/>
        </w:rPr>
        <w:t>Termination Signals</w:t>
      </w:r>
      <w:r w:rsidRPr="00006FFB">
        <w:rPr>
          <w:sz w:val="28"/>
          <w:szCs w:val="24"/>
        </w:rPr>
        <w:t>: These are sent when a process exits or terminates, either voluntarily or forced by another process through a system call, such as SIGTERM (soft termination) or SIGKILL (immediate termination).</w:t>
      </w:r>
    </w:p>
    <w:p w:rsidR="00006FFB" w:rsidRPr="00006FFB" w:rsidRDefault="00006FFB" w:rsidP="00006FFB">
      <w:pPr>
        <w:numPr>
          <w:ilvl w:val="0"/>
          <w:numId w:val="27"/>
        </w:numPr>
        <w:tabs>
          <w:tab w:val="num" w:pos="720"/>
        </w:tabs>
        <w:rPr>
          <w:sz w:val="28"/>
          <w:szCs w:val="24"/>
        </w:rPr>
      </w:pPr>
      <w:r w:rsidRPr="00006FFB">
        <w:rPr>
          <w:b/>
          <w:bCs/>
          <w:sz w:val="28"/>
          <w:szCs w:val="24"/>
        </w:rPr>
        <w:t>Exception Signals</w:t>
      </w:r>
      <w:r w:rsidRPr="00006FFB">
        <w:rPr>
          <w:sz w:val="28"/>
          <w:szCs w:val="24"/>
        </w:rPr>
        <w:t>: These occur when a process performs an illegal action like accessing unauthorized memory spaces (SIGSEGV) or executing an illegal instruction (SIGILL). These signals help in maintaining system stability by handling exceptions gracefully.</w:t>
      </w:r>
    </w:p>
    <w:p w:rsidR="00006FFB" w:rsidRPr="00006FFB" w:rsidRDefault="00006FFB" w:rsidP="00006FFB">
      <w:pPr>
        <w:numPr>
          <w:ilvl w:val="0"/>
          <w:numId w:val="27"/>
        </w:numPr>
        <w:tabs>
          <w:tab w:val="num" w:pos="720"/>
        </w:tabs>
        <w:rPr>
          <w:sz w:val="28"/>
          <w:szCs w:val="24"/>
        </w:rPr>
      </w:pPr>
      <w:r w:rsidRPr="00006FFB">
        <w:rPr>
          <w:b/>
          <w:bCs/>
          <w:sz w:val="28"/>
          <w:szCs w:val="24"/>
        </w:rPr>
        <w:t>Resource Management Signals</w:t>
      </w:r>
      <w:r w:rsidRPr="00006FFB">
        <w:rPr>
          <w:sz w:val="28"/>
          <w:szCs w:val="24"/>
        </w:rPr>
        <w:t>: Sent during instances where system environments reach critical states, such as running out of memory during a process execution (SIGXCPU or SIGXFSZ for exceeding CPU time or file size limits, respectively).</w:t>
      </w:r>
    </w:p>
    <w:p w:rsidR="00006FFB" w:rsidRPr="00006FFB" w:rsidRDefault="00006FFB" w:rsidP="00006FFB">
      <w:pPr>
        <w:numPr>
          <w:ilvl w:val="0"/>
          <w:numId w:val="27"/>
        </w:numPr>
        <w:tabs>
          <w:tab w:val="num" w:pos="720"/>
        </w:tabs>
        <w:rPr>
          <w:sz w:val="28"/>
          <w:szCs w:val="24"/>
        </w:rPr>
      </w:pPr>
      <w:r w:rsidRPr="00006FFB">
        <w:rPr>
          <w:b/>
          <w:bCs/>
          <w:sz w:val="28"/>
          <w:szCs w:val="24"/>
        </w:rPr>
        <w:t>Error Condition Signals</w:t>
      </w:r>
      <w:r w:rsidRPr="00006FFB">
        <w:rPr>
          <w:sz w:val="28"/>
          <w:szCs w:val="24"/>
        </w:rPr>
        <w:t>: These signals are generated during anomalous conditions in system calls, often used to abort processes that execute illegal operations that could otherwise lead to undefined states or system security risks.</w:t>
      </w:r>
    </w:p>
    <w:p w:rsidR="00006FFB" w:rsidRPr="00006FFB" w:rsidRDefault="00006FFB" w:rsidP="00006FFB">
      <w:pPr>
        <w:numPr>
          <w:ilvl w:val="0"/>
          <w:numId w:val="27"/>
        </w:numPr>
        <w:tabs>
          <w:tab w:val="num" w:pos="720"/>
        </w:tabs>
        <w:rPr>
          <w:sz w:val="28"/>
          <w:szCs w:val="24"/>
        </w:rPr>
      </w:pPr>
      <w:r w:rsidRPr="00006FFB">
        <w:rPr>
          <w:b/>
          <w:bCs/>
          <w:sz w:val="28"/>
          <w:szCs w:val="24"/>
        </w:rPr>
        <w:t>User-defined or Arbitrary Signals</w:t>
      </w:r>
      <w:r w:rsidRPr="00006FFB">
        <w:rPr>
          <w:sz w:val="28"/>
          <w:szCs w:val="24"/>
        </w:rPr>
        <w:t>: Abstract signals like SIGUSR1 and SIGUSR2 are designed for inter-process communication (IPC), allowing processes to communicate or synchronize their states in user-defined ways.</w:t>
      </w:r>
    </w:p>
    <w:p w:rsidR="00006FFB" w:rsidRPr="00006FFB" w:rsidRDefault="00006FFB" w:rsidP="00006FFB">
      <w:pPr>
        <w:numPr>
          <w:ilvl w:val="0"/>
          <w:numId w:val="27"/>
        </w:numPr>
        <w:tabs>
          <w:tab w:val="num" w:pos="720"/>
        </w:tabs>
        <w:rPr>
          <w:sz w:val="28"/>
          <w:szCs w:val="24"/>
        </w:rPr>
      </w:pPr>
      <w:r w:rsidRPr="00006FFB">
        <w:rPr>
          <w:b/>
          <w:bCs/>
          <w:sz w:val="28"/>
          <w:szCs w:val="24"/>
        </w:rPr>
        <w:t>Terminal Interaction Signals</w:t>
      </w:r>
      <w:r w:rsidRPr="00006FFB">
        <w:rPr>
          <w:sz w:val="28"/>
          <w:szCs w:val="24"/>
        </w:rPr>
        <w:t>: Signals like SIGHUP (hang-up signal) or SIGINT (interrupt signal from keyboard, like pressing Ctrl+C) directly relate to user interactions with terminal devices, facilitating immediate response to user commands and system status updates.</w:t>
      </w:r>
    </w:p>
    <w:p w:rsidR="00006FFB" w:rsidRPr="00006FFB" w:rsidRDefault="00006FFB" w:rsidP="00006FFB">
      <w:pPr>
        <w:numPr>
          <w:ilvl w:val="0"/>
          <w:numId w:val="27"/>
        </w:numPr>
        <w:tabs>
          <w:tab w:val="num" w:pos="720"/>
        </w:tabs>
        <w:rPr>
          <w:sz w:val="28"/>
          <w:szCs w:val="24"/>
        </w:rPr>
      </w:pPr>
      <w:r w:rsidRPr="00006FFB">
        <w:rPr>
          <w:b/>
          <w:bCs/>
          <w:sz w:val="28"/>
          <w:szCs w:val="24"/>
        </w:rPr>
        <w:t>Tracing and Debugging Signals</w:t>
      </w:r>
      <w:r w:rsidRPr="00006FFB">
        <w:rPr>
          <w:sz w:val="28"/>
          <w:szCs w:val="24"/>
        </w:rPr>
        <w:t xml:space="preserve">: Used primarily in debugging scenarios, signals like SIGTRAP allow debugging tools to intercept and diagnose </w:t>
      </w:r>
      <w:r w:rsidRPr="00006FFB">
        <w:rPr>
          <w:sz w:val="28"/>
          <w:szCs w:val="24"/>
        </w:rPr>
        <w:lastRenderedPageBreak/>
        <w:t>process execution flows, which is crucial for developing and maintaining stable software.</w:t>
      </w:r>
    </w:p>
    <w:p w:rsidR="00006FFB" w:rsidRPr="00006FFB" w:rsidRDefault="00006FFB" w:rsidP="00006FFB">
      <w:pPr>
        <w:rPr>
          <w:b/>
          <w:bCs/>
          <w:sz w:val="28"/>
          <w:szCs w:val="24"/>
        </w:rPr>
      </w:pPr>
      <w:r w:rsidRPr="00006FFB">
        <w:rPr>
          <w:b/>
          <w:bCs/>
          <w:sz w:val="28"/>
          <w:szCs w:val="24"/>
        </w:rPr>
        <w:t>When a signal is sent:</w:t>
      </w:r>
    </w:p>
    <w:p w:rsidR="00006FFB" w:rsidRPr="00006FFB" w:rsidRDefault="00006FFB" w:rsidP="00006FFB">
      <w:pPr>
        <w:pStyle w:val="ListParagraph"/>
        <w:numPr>
          <w:ilvl w:val="0"/>
          <w:numId w:val="28"/>
        </w:numPr>
        <w:rPr>
          <w:sz w:val="28"/>
          <w:szCs w:val="24"/>
        </w:rPr>
      </w:pPr>
      <w:r w:rsidRPr="00006FFB">
        <w:rPr>
          <w:sz w:val="28"/>
          <w:szCs w:val="24"/>
        </w:rPr>
        <w:t>Sets a bit in the process table entry of the receiving process based on the signal type.</w:t>
      </w:r>
    </w:p>
    <w:p w:rsidR="00006FFB" w:rsidRPr="00006FFB" w:rsidRDefault="00006FFB" w:rsidP="00006FFB">
      <w:pPr>
        <w:rPr>
          <w:b/>
          <w:bCs/>
          <w:sz w:val="28"/>
          <w:szCs w:val="24"/>
        </w:rPr>
      </w:pPr>
      <w:r w:rsidRPr="00006FFB">
        <w:rPr>
          <w:b/>
          <w:bCs/>
          <w:sz w:val="28"/>
          <w:szCs w:val="24"/>
        </w:rPr>
        <w:t>If the process is asleep at an interruptible priority:</w:t>
      </w:r>
    </w:p>
    <w:p w:rsidR="00006FFB" w:rsidRPr="00006FFB" w:rsidRDefault="00006FFB" w:rsidP="00006FFB">
      <w:pPr>
        <w:pStyle w:val="ListParagraph"/>
        <w:numPr>
          <w:ilvl w:val="0"/>
          <w:numId w:val="28"/>
        </w:numPr>
        <w:rPr>
          <w:sz w:val="28"/>
          <w:szCs w:val="24"/>
        </w:rPr>
      </w:pPr>
      <w:r w:rsidRPr="00006FFB">
        <w:rPr>
          <w:sz w:val="28"/>
          <w:szCs w:val="24"/>
        </w:rPr>
        <w:t>The kernel wakes it up.</w:t>
      </w:r>
    </w:p>
    <w:p w:rsidR="00006FFB" w:rsidRPr="00006FFB" w:rsidRDefault="00006FFB" w:rsidP="00006FFB">
      <w:pPr>
        <w:rPr>
          <w:sz w:val="28"/>
          <w:szCs w:val="24"/>
        </w:rPr>
      </w:pPr>
      <w:r w:rsidRPr="00006FFB">
        <w:rPr>
          <w:b/>
          <w:bCs/>
          <w:sz w:val="28"/>
          <w:szCs w:val="24"/>
        </w:rPr>
        <w:t>Processes can remember</w:t>
      </w:r>
      <w:r w:rsidRPr="00006FFB">
        <w:rPr>
          <w:sz w:val="28"/>
          <w:szCs w:val="24"/>
        </w:rPr>
        <w:t>:</w:t>
      </w:r>
    </w:p>
    <w:p w:rsidR="00006FFB" w:rsidRPr="00006FFB" w:rsidRDefault="00006FFB" w:rsidP="00006FFB">
      <w:pPr>
        <w:pStyle w:val="ListParagraph"/>
        <w:numPr>
          <w:ilvl w:val="0"/>
          <w:numId w:val="28"/>
        </w:numPr>
        <w:rPr>
          <w:sz w:val="28"/>
          <w:szCs w:val="24"/>
        </w:rPr>
      </w:pPr>
      <w:r w:rsidRPr="00006FFB">
        <w:rPr>
          <w:sz w:val="28"/>
          <w:szCs w:val="24"/>
        </w:rPr>
        <w:t>Different types of signals received.</w:t>
      </w:r>
    </w:p>
    <w:p w:rsidR="00006FFB" w:rsidRPr="00006FFB" w:rsidRDefault="00006FFB" w:rsidP="00006FFB">
      <w:pPr>
        <w:pStyle w:val="ListParagraph"/>
        <w:numPr>
          <w:ilvl w:val="0"/>
          <w:numId w:val="28"/>
        </w:numPr>
        <w:rPr>
          <w:sz w:val="28"/>
          <w:szCs w:val="24"/>
        </w:rPr>
      </w:pPr>
      <w:r w:rsidRPr="00006FFB">
        <w:rPr>
          <w:sz w:val="28"/>
          <w:szCs w:val="24"/>
        </w:rPr>
        <w:t>But not the number of times a particular type of signal was received.</w:t>
      </w:r>
    </w:p>
    <w:p w:rsidR="00006FFB" w:rsidRPr="00006FFB" w:rsidRDefault="00006FFB" w:rsidP="00006FFB">
      <w:pPr>
        <w:rPr>
          <w:b/>
          <w:bCs/>
          <w:sz w:val="28"/>
          <w:szCs w:val="24"/>
        </w:rPr>
      </w:pPr>
      <w:r w:rsidRPr="00006FFB">
        <w:rPr>
          <w:b/>
          <w:bCs/>
          <w:sz w:val="28"/>
          <w:szCs w:val="24"/>
        </w:rPr>
        <w:t>The kernel checks for signal receipt:</w:t>
      </w:r>
    </w:p>
    <w:p w:rsidR="00006FFB" w:rsidRPr="00006FFB" w:rsidRDefault="00006FFB" w:rsidP="00006FFB">
      <w:pPr>
        <w:pStyle w:val="ListParagraph"/>
        <w:numPr>
          <w:ilvl w:val="0"/>
          <w:numId w:val="29"/>
        </w:numPr>
        <w:rPr>
          <w:sz w:val="28"/>
          <w:szCs w:val="24"/>
        </w:rPr>
      </w:pPr>
      <w:r w:rsidRPr="00006FFB">
        <w:rPr>
          <w:sz w:val="28"/>
          <w:szCs w:val="24"/>
        </w:rPr>
        <w:t>When a process is about to return from kernel mode to user mode.</w:t>
      </w:r>
    </w:p>
    <w:p w:rsidR="00006FFB" w:rsidRPr="00006FFB" w:rsidRDefault="00006FFB" w:rsidP="00006FFB">
      <w:pPr>
        <w:pStyle w:val="ListParagraph"/>
        <w:numPr>
          <w:ilvl w:val="0"/>
          <w:numId w:val="29"/>
        </w:numPr>
        <w:rPr>
          <w:sz w:val="28"/>
          <w:szCs w:val="24"/>
        </w:rPr>
      </w:pPr>
      <w:r w:rsidRPr="00006FFB">
        <w:rPr>
          <w:sz w:val="28"/>
          <w:szCs w:val="24"/>
        </w:rPr>
        <w:t>When it enters or leaves the sleep state at a low scheduling priority.</w:t>
      </w:r>
    </w:p>
    <w:p w:rsidR="00006FFB" w:rsidRPr="00006FFB" w:rsidRDefault="00006FFB" w:rsidP="00006FFB">
      <w:pPr>
        <w:rPr>
          <w:b/>
          <w:bCs/>
          <w:sz w:val="28"/>
          <w:szCs w:val="24"/>
        </w:rPr>
      </w:pPr>
      <w:r w:rsidRPr="00006FFB">
        <w:rPr>
          <w:b/>
          <w:bCs/>
          <w:sz w:val="28"/>
          <w:szCs w:val="24"/>
        </w:rPr>
        <w:t>The kernel handles signals:</w:t>
      </w:r>
    </w:p>
    <w:p w:rsidR="00006FFB" w:rsidRPr="00006FFB" w:rsidRDefault="00006FFB" w:rsidP="00006FFB">
      <w:pPr>
        <w:pStyle w:val="ListParagraph"/>
        <w:numPr>
          <w:ilvl w:val="0"/>
          <w:numId w:val="30"/>
        </w:numPr>
        <w:rPr>
          <w:sz w:val="28"/>
          <w:szCs w:val="24"/>
        </w:rPr>
      </w:pPr>
      <w:r w:rsidRPr="00006FFB">
        <w:rPr>
          <w:sz w:val="28"/>
          <w:szCs w:val="24"/>
        </w:rPr>
        <w:t>Only when a process returns from kernel mode to user mode.</w:t>
      </w:r>
    </w:p>
    <w:p w:rsidR="00006FFB" w:rsidRPr="00006FFB" w:rsidRDefault="00006FFB" w:rsidP="00006FFB">
      <w:pPr>
        <w:rPr>
          <w:sz w:val="28"/>
          <w:szCs w:val="24"/>
        </w:rPr>
      </w:pPr>
    </w:p>
    <w:p w:rsidR="00006FFB" w:rsidRPr="00006FFB" w:rsidRDefault="00006FFB" w:rsidP="00006FFB">
      <w:pPr>
        <w:rPr>
          <w:sz w:val="28"/>
          <w:szCs w:val="24"/>
        </w:rPr>
      </w:pPr>
      <w:r w:rsidRPr="00006FFB">
        <w:rPr>
          <w:sz w:val="28"/>
          <w:szCs w:val="24"/>
        </w:rPr>
        <w:drawing>
          <wp:anchor distT="0" distB="0" distL="114300" distR="114300" simplePos="0" relativeHeight="251658240" behindDoc="0" locked="0" layoutInCell="1" allowOverlap="1" wp14:anchorId="591BD5EF" wp14:editId="1BEB2358">
            <wp:simplePos x="0" y="0"/>
            <wp:positionH relativeFrom="column">
              <wp:posOffset>1143000</wp:posOffset>
            </wp:positionH>
            <wp:positionV relativeFrom="paragraph">
              <wp:posOffset>-309880</wp:posOffset>
            </wp:positionV>
            <wp:extent cx="3122295" cy="4137025"/>
            <wp:effectExtent l="0" t="0" r="1905" b="0"/>
            <wp:wrapThrough wrapText="bothSides">
              <wp:wrapPolygon edited="0">
                <wp:start x="0" y="0"/>
                <wp:lineTo x="0" y="21484"/>
                <wp:lineTo x="21481" y="21484"/>
                <wp:lineTo x="21481" y="0"/>
                <wp:lineTo x="0" y="0"/>
              </wp:wrapPolygon>
            </wp:wrapThrough>
            <wp:docPr id="5" name="Picture 5" descr="Checking and handling signals in the process stat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ing and handling signals in the process state diagr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22295" cy="41370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06FFB" w:rsidRPr="00006FFB" w:rsidRDefault="00006FFB" w:rsidP="00006FFB">
      <w:pPr>
        <w:rPr>
          <w:sz w:val="28"/>
          <w:szCs w:val="24"/>
        </w:rPr>
      </w:pPr>
    </w:p>
    <w:p w:rsidR="00006FFB" w:rsidRDefault="00006FFB" w:rsidP="00006FFB">
      <w:pPr>
        <w:rPr>
          <w:sz w:val="28"/>
          <w:szCs w:val="24"/>
        </w:rPr>
      </w:pPr>
    </w:p>
    <w:p w:rsidR="00006FFB" w:rsidRPr="00006FFB" w:rsidRDefault="00006FFB" w:rsidP="00006FFB">
      <w:pPr>
        <w:rPr>
          <w:sz w:val="28"/>
          <w:szCs w:val="24"/>
        </w:rPr>
      </w:pPr>
    </w:p>
    <w:p w:rsidR="00006FFB" w:rsidRPr="00006FFB" w:rsidRDefault="00006FFB" w:rsidP="00006FFB">
      <w:pPr>
        <w:rPr>
          <w:sz w:val="28"/>
          <w:szCs w:val="24"/>
        </w:rPr>
      </w:pPr>
    </w:p>
    <w:p w:rsidR="00006FFB" w:rsidRPr="00006FFB" w:rsidRDefault="00006FFB" w:rsidP="00006FFB">
      <w:pPr>
        <w:rPr>
          <w:sz w:val="28"/>
          <w:szCs w:val="24"/>
        </w:rPr>
      </w:pPr>
    </w:p>
    <w:p w:rsidR="00006FFB" w:rsidRPr="00006FFB" w:rsidRDefault="00006FFB" w:rsidP="00006FFB">
      <w:pPr>
        <w:rPr>
          <w:sz w:val="28"/>
          <w:szCs w:val="24"/>
        </w:rPr>
      </w:pPr>
    </w:p>
    <w:p w:rsidR="00006FFB" w:rsidRPr="00006FFB" w:rsidRDefault="00006FFB" w:rsidP="00006FFB">
      <w:pPr>
        <w:rPr>
          <w:sz w:val="28"/>
          <w:szCs w:val="24"/>
        </w:rPr>
      </w:pPr>
    </w:p>
    <w:p w:rsidR="00006FFB" w:rsidRPr="00006FFB" w:rsidRDefault="00006FFB" w:rsidP="00006FFB">
      <w:pPr>
        <w:rPr>
          <w:sz w:val="28"/>
          <w:szCs w:val="24"/>
        </w:rPr>
      </w:pPr>
    </w:p>
    <w:p w:rsidR="00006FFB" w:rsidRDefault="00006FFB" w:rsidP="00006FFB">
      <w:pPr>
        <w:rPr>
          <w:sz w:val="28"/>
          <w:szCs w:val="24"/>
        </w:rPr>
      </w:pPr>
    </w:p>
    <w:p w:rsidR="00006FFB" w:rsidRDefault="00006FFB" w:rsidP="00006FFB">
      <w:pPr>
        <w:rPr>
          <w:sz w:val="28"/>
          <w:szCs w:val="24"/>
        </w:rPr>
      </w:pPr>
    </w:p>
    <w:p w:rsidR="00006FFB" w:rsidRDefault="00006FFB" w:rsidP="00006FFB">
      <w:pPr>
        <w:jc w:val="center"/>
        <w:rPr>
          <w:b/>
          <w:bCs/>
          <w:color w:val="FF0000"/>
          <w:sz w:val="28"/>
          <w:szCs w:val="24"/>
        </w:rPr>
      </w:pPr>
      <w:r w:rsidRPr="00006FFB">
        <w:rPr>
          <w:b/>
          <w:bCs/>
          <w:color w:val="FF0000"/>
          <w:sz w:val="28"/>
          <w:szCs w:val="24"/>
        </w:rPr>
        <w:lastRenderedPageBreak/>
        <w:t>Explain profiling in detail</w:t>
      </w:r>
    </w:p>
    <w:p w:rsidR="00DE09B6" w:rsidRPr="00DE09B6" w:rsidRDefault="00DE09B6" w:rsidP="00DE09B6">
      <w:pPr>
        <w:pStyle w:val="ListParagraph"/>
        <w:numPr>
          <w:ilvl w:val="0"/>
          <w:numId w:val="30"/>
        </w:numPr>
        <w:rPr>
          <w:sz w:val="28"/>
          <w:szCs w:val="24"/>
        </w:rPr>
      </w:pPr>
      <w:r w:rsidRPr="00DE09B6">
        <w:rPr>
          <w:sz w:val="28"/>
          <w:szCs w:val="24"/>
        </w:rPr>
        <w:t>Kernel profiling gives a measure of how much time the system is executing in user mode versus kernel mode, and how much time it spends executing individual routines in the kernel.</w:t>
      </w:r>
    </w:p>
    <w:p w:rsidR="00DE09B6" w:rsidRPr="00DE09B6" w:rsidRDefault="00DE09B6" w:rsidP="00DE09B6">
      <w:pPr>
        <w:rPr>
          <w:b/>
          <w:bCs/>
          <w:sz w:val="28"/>
          <w:szCs w:val="24"/>
        </w:rPr>
      </w:pPr>
      <w:r w:rsidRPr="00DE09B6">
        <w:rPr>
          <w:b/>
          <w:bCs/>
          <w:sz w:val="28"/>
          <w:szCs w:val="24"/>
        </w:rPr>
        <w:t>Kernel Profile Driver:</w:t>
      </w:r>
    </w:p>
    <w:p w:rsidR="00DE09B6" w:rsidRPr="00DE09B6" w:rsidRDefault="00DE09B6" w:rsidP="00DE09B6">
      <w:pPr>
        <w:pStyle w:val="ListParagraph"/>
        <w:numPr>
          <w:ilvl w:val="0"/>
          <w:numId w:val="30"/>
        </w:numPr>
        <w:rPr>
          <w:sz w:val="28"/>
          <w:szCs w:val="24"/>
        </w:rPr>
      </w:pPr>
      <w:r w:rsidRPr="00DE09B6">
        <w:rPr>
          <w:sz w:val="28"/>
          <w:szCs w:val="24"/>
        </w:rPr>
        <w:t>This component is responsible for monitoring the performance of various kernel modules by periodically sampling system activity whenever a clock interrupt occurs.</w:t>
      </w:r>
    </w:p>
    <w:p w:rsidR="00DE09B6" w:rsidRPr="00DE09B6" w:rsidRDefault="00DE09B6" w:rsidP="00DE09B6">
      <w:pPr>
        <w:pStyle w:val="ListParagraph"/>
        <w:numPr>
          <w:ilvl w:val="0"/>
          <w:numId w:val="30"/>
        </w:numPr>
        <w:rPr>
          <w:sz w:val="28"/>
          <w:szCs w:val="24"/>
        </w:rPr>
      </w:pPr>
      <w:r w:rsidRPr="00DE09B6">
        <w:rPr>
          <w:sz w:val="28"/>
          <w:szCs w:val="24"/>
        </w:rPr>
        <w:t>It maintains a predefined list of kernel addresses that it needs to sample, which typically includes addresses corresponding to kernel functions. These addresses are usually provided to the profile driver by a process in advance.</w:t>
      </w:r>
    </w:p>
    <w:p w:rsidR="00DE09B6" w:rsidRPr="00DE09B6" w:rsidRDefault="00DE09B6" w:rsidP="00DE09B6">
      <w:pPr>
        <w:rPr>
          <w:b/>
          <w:bCs/>
          <w:sz w:val="28"/>
          <w:szCs w:val="24"/>
        </w:rPr>
      </w:pPr>
      <w:r w:rsidRPr="00DE09B6">
        <w:rPr>
          <w:b/>
          <w:bCs/>
          <w:sz w:val="28"/>
          <w:szCs w:val="24"/>
        </w:rPr>
        <w:t>Profiling Operation:</w:t>
      </w:r>
    </w:p>
    <w:p w:rsidR="00DE09B6" w:rsidRPr="00DE09B6" w:rsidRDefault="00DE09B6" w:rsidP="00DE09B6">
      <w:pPr>
        <w:rPr>
          <w:sz w:val="28"/>
          <w:szCs w:val="24"/>
        </w:rPr>
      </w:pPr>
      <w:r w:rsidRPr="00DE09B6">
        <w:rPr>
          <w:sz w:val="28"/>
          <w:szCs w:val="24"/>
        </w:rPr>
        <w:t>When kernel profiling is enabled:</w:t>
      </w:r>
    </w:p>
    <w:p w:rsidR="00DE09B6" w:rsidRPr="00DE09B6" w:rsidRDefault="00DE09B6" w:rsidP="00DE09B6">
      <w:pPr>
        <w:pStyle w:val="ListParagraph"/>
        <w:numPr>
          <w:ilvl w:val="0"/>
          <w:numId w:val="31"/>
        </w:numPr>
        <w:rPr>
          <w:sz w:val="28"/>
          <w:szCs w:val="24"/>
        </w:rPr>
      </w:pPr>
      <w:r w:rsidRPr="00DE09B6">
        <w:rPr>
          <w:sz w:val="28"/>
          <w:szCs w:val="24"/>
        </w:rPr>
        <w:t>Upon each clock interrupt, the kernel's interrupt handler triggers the profile driver's interrupt handler.</w:t>
      </w:r>
    </w:p>
    <w:p w:rsidR="00DE09B6" w:rsidRPr="00DE09B6" w:rsidRDefault="00DE09B6" w:rsidP="00DE09B6">
      <w:pPr>
        <w:pStyle w:val="ListParagraph"/>
        <w:numPr>
          <w:ilvl w:val="0"/>
          <w:numId w:val="31"/>
        </w:numPr>
        <w:rPr>
          <w:sz w:val="28"/>
          <w:szCs w:val="24"/>
        </w:rPr>
      </w:pPr>
      <w:r w:rsidRPr="00DE09B6">
        <w:rPr>
          <w:sz w:val="28"/>
          <w:szCs w:val="24"/>
        </w:rPr>
        <w:t>The profile driver then checks whether the processor mode at the time of the interrupt was in user mode or kernel mode.</w:t>
      </w:r>
    </w:p>
    <w:p w:rsidR="00DE09B6" w:rsidRPr="00DE09B6" w:rsidRDefault="00DE09B6" w:rsidP="00DE09B6">
      <w:pPr>
        <w:pStyle w:val="ListParagraph"/>
        <w:numPr>
          <w:ilvl w:val="0"/>
          <w:numId w:val="31"/>
        </w:numPr>
        <w:rPr>
          <w:sz w:val="28"/>
          <w:szCs w:val="24"/>
        </w:rPr>
      </w:pPr>
      <w:r w:rsidRPr="00DE09B6">
        <w:rPr>
          <w:sz w:val="28"/>
          <w:szCs w:val="24"/>
        </w:rPr>
        <w:t>If the interrupt occurred while the processor was in user mode:</w:t>
      </w:r>
    </w:p>
    <w:p w:rsidR="00DE09B6" w:rsidRPr="00DE09B6" w:rsidRDefault="00DE09B6" w:rsidP="00DE09B6">
      <w:pPr>
        <w:rPr>
          <w:sz w:val="28"/>
          <w:szCs w:val="24"/>
        </w:rPr>
      </w:pPr>
      <w:r w:rsidRPr="00DE09B6">
        <w:rPr>
          <w:sz w:val="28"/>
          <w:szCs w:val="24"/>
        </w:rPr>
        <w:t>The profile driver increases a count associated with user execution, indicating how much time the system spends executing user-level code.</w:t>
      </w:r>
    </w:p>
    <w:p w:rsidR="00DE09B6" w:rsidRPr="00DE09B6" w:rsidRDefault="00DE09B6" w:rsidP="00DE09B6">
      <w:pPr>
        <w:pStyle w:val="ListParagraph"/>
        <w:numPr>
          <w:ilvl w:val="0"/>
          <w:numId w:val="32"/>
        </w:numPr>
        <w:rPr>
          <w:sz w:val="28"/>
          <w:szCs w:val="24"/>
        </w:rPr>
      </w:pPr>
      <w:r w:rsidRPr="00DE09B6">
        <w:rPr>
          <w:sz w:val="28"/>
          <w:szCs w:val="24"/>
        </w:rPr>
        <w:t>If the interrupt occurred while the processor was in kernel mode:</w:t>
      </w:r>
    </w:p>
    <w:p w:rsidR="00DE09B6" w:rsidRPr="00DE09B6" w:rsidRDefault="00DE09B6" w:rsidP="00DE09B6">
      <w:pPr>
        <w:rPr>
          <w:sz w:val="28"/>
          <w:szCs w:val="24"/>
        </w:rPr>
      </w:pPr>
      <w:r w:rsidRPr="00DE09B6">
        <w:rPr>
          <w:sz w:val="28"/>
          <w:szCs w:val="24"/>
        </w:rPr>
        <w:t>The profile driver increments an internal counter that corresponds to the program counter, providing insights into the execution of kernel code.</w:t>
      </w:r>
    </w:p>
    <w:p w:rsidR="00DE09B6" w:rsidRDefault="00DE09B6" w:rsidP="00DE09B6">
      <w:pPr>
        <w:rPr>
          <w:sz w:val="28"/>
          <w:szCs w:val="24"/>
        </w:rPr>
      </w:pPr>
      <w:r w:rsidRPr="00DE09B6">
        <w:rPr>
          <w:sz w:val="28"/>
          <w:szCs w:val="24"/>
        </w:rPr>
        <w:t>For example, the following figure shows hypothetical addresses of several kernel routines:</w:t>
      </w:r>
    </w:p>
    <w:p w:rsidR="00DE09B6" w:rsidRPr="00DE09B6" w:rsidRDefault="00DE09B6" w:rsidP="00DE09B6">
      <w:pPr>
        <w:rPr>
          <w:sz w:val="28"/>
          <w:szCs w:val="24"/>
        </w:rPr>
      </w:pPr>
    </w:p>
    <w:p w:rsidR="00006FFB" w:rsidRPr="00DE09B6" w:rsidRDefault="00DE09B6" w:rsidP="00DE09B6">
      <w:pPr>
        <w:jc w:val="center"/>
        <w:rPr>
          <w:sz w:val="28"/>
          <w:szCs w:val="24"/>
        </w:rPr>
      </w:pPr>
      <w:r w:rsidRPr="00DE09B6">
        <w:rPr>
          <w:sz w:val="28"/>
          <w:szCs w:val="24"/>
        </w:rPr>
        <w:drawing>
          <wp:inline distT="0" distB="0" distL="0" distR="0">
            <wp:extent cx="2032775" cy="1428750"/>
            <wp:effectExtent l="0" t="0" r="5715" b="0"/>
            <wp:docPr id="6" name="Picture 6" descr="Sample addresses of kernel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mple addresses of kernel algorithm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2037" cy="1435260"/>
                    </a:xfrm>
                    <a:prstGeom prst="rect">
                      <a:avLst/>
                    </a:prstGeom>
                    <a:noFill/>
                    <a:ln>
                      <a:noFill/>
                    </a:ln>
                  </pic:spPr>
                </pic:pic>
              </a:graphicData>
            </a:graphic>
          </wp:inline>
        </w:drawing>
      </w:r>
    </w:p>
    <w:sectPr w:rsidR="00006FFB" w:rsidRPr="00DE09B6" w:rsidSect="00AD35FE">
      <w:headerReference w:type="default" r:id="rId13"/>
      <w:footerReference w:type="default" r:id="rId14"/>
      <w:pgSz w:w="11906" w:h="16838" w:code="9"/>
      <w:pgMar w:top="1440" w:right="1440" w:bottom="1440" w:left="1440" w:header="432"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28F7" w:rsidRDefault="009228F7" w:rsidP="00AD35FE">
      <w:pPr>
        <w:spacing w:after="0" w:line="240" w:lineRule="auto"/>
      </w:pPr>
      <w:r>
        <w:separator/>
      </w:r>
    </w:p>
  </w:endnote>
  <w:endnote w:type="continuationSeparator" w:id="0">
    <w:p w:rsidR="009228F7" w:rsidRDefault="009228F7" w:rsidP="00AD3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1"/>
      <w:gridCol w:w="4485"/>
    </w:tblGrid>
    <w:tr w:rsidR="00AD35FE">
      <w:trPr>
        <w:trHeight w:hRule="exact" w:val="115"/>
        <w:jc w:val="center"/>
      </w:trPr>
      <w:tc>
        <w:tcPr>
          <w:tcW w:w="4686" w:type="dxa"/>
          <w:shd w:val="clear" w:color="auto" w:fill="4472C4" w:themeFill="accent1"/>
          <w:tcMar>
            <w:top w:w="0" w:type="dxa"/>
            <w:bottom w:w="0" w:type="dxa"/>
          </w:tcMar>
        </w:tcPr>
        <w:p w:rsidR="00AD35FE" w:rsidRDefault="00AD35FE">
          <w:pPr>
            <w:pStyle w:val="Header"/>
            <w:rPr>
              <w:caps/>
              <w:sz w:val="18"/>
            </w:rPr>
          </w:pPr>
        </w:p>
      </w:tc>
      <w:tc>
        <w:tcPr>
          <w:tcW w:w="4674" w:type="dxa"/>
          <w:shd w:val="clear" w:color="auto" w:fill="4472C4" w:themeFill="accent1"/>
          <w:tcMar>
            <w:top w:w="0" w:type="dxa"/>
            <w:bottom w:w="0" w:type="dxa"/>
          </w:tcMar>
        </w:tcPr>
        <w:p w:rsidR="00AD35FE" w:rsidRDefault="00AD35FE">
          <w:pPr>
            <w:pStyle w:val="Header"/>
            <w:jc w:val="right"/>
            <w:rPr>
              <w:caps/>
              <w:sz w:val="18"/>
            </w:rPr>
          </w:pPr>
        </w:p>
      </w:tc>
    </w:tr>
    <w:tr w:rsidR="00AD35FE">
      <w:trPr>
        <w:jc w:val="center"/>
      </w:trPr>
      <w:tc>
        <w:tcPr>
          <w:tcW w:w="4686" w:type="dxa"/>
          <w:shd w:val="clear" w:color="auto" w:fill="auto"/>
          <w:vAlign w:val="center"/>
        </w:tcPr>
        <w:p w:rsidR="00AD35FE" w:rsidRDefault="00BA5D80" w:rsidP="00AD35FE">
          <w:pPr>
            <w:pStyle w:val="Footer"/>
            <w:rPr>
              <w:caps/>
              <w:color w:val="808080" w:themeColor="background1" w:themeShade="80"/>
              <w:sz w:val="18"/>
              <w:szCs w:val="18"/>
            </w:rPr>
          </w:pPr>
          <w:r>
            <w:rPr>
              <w:caps/>
              <w:color w:val="808080" w:themeColor="background1" w:themeShade="80"/>
              <w:sz w:val="18"/>
              <w:szCs w:val="18"/>
              <w:lang w:val="en-US"/>
            </w:rPr>
            <w:t>codewidnikki</w:t>
          </w:r>
        </w:p>
      </w:tc>
      <w:tc>
        <w:tcPr>
          <w:tcW w:w="4674" w:type="dxa"/>
          <w:shd w:val="clear" w:color="auto" w:fill="auto"/>
          <w:vAlign w:val="center"/>
        </w:tcPr>
        <w:p w:rsidR="00AD35FE" w:rsidRDefault="00AD35FE">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002A00">
            <w:rPr>
              <w:caps/>
              <w:noProof/>
              <w:color w:val="808080" w:themeColor="background1" w:themeShade="80"/>
              <w:sz w:val="18"/>
              <w:szCs w:val="18"/>
            </w:rPr>
            <w:t>2</w:t>
          </w:r>
          <w:r>
            <w:rPr>
              <w:caps/>
              <w:noProof/>
              <w:color w:val="808080" w:themeColor="background1" w:themeShade="80"/>
              <w:sz w:val="18"/>
              <w:szCs w:val="18"/>
            </w:rPr>
            <w:fldChar w:fldCharType="end"/>
          </w:r>
        </w:p>
      </w:tc>
    </w:tr>
  </w:tbl>
  <w:p w:rsidR="00AD35FE" w:rsidRDefault="00AD35FE">
    <w:pPr>
      <w:pStyle w:val="Footer"/>
    </w:pPr>
    <w:r>
      <w:rPr>
        <w:noProof/>
        <w:lang w:eastAsia="en-IN"/>
      </w:rPr>
      <w:drawing>
        <wp:anchor distT="0" distB="0" distL="114300" distR="114300" simplePos="0" relativeHeight="251659264" behindDoc="0" locked="0" layoutInCell="1" allowOverlap="1" wp14:anchorId="761F1AD0" wp14:editId="22548378">
          <wp:simplePos x="0" y="0"/>
          <wp:positionH relativeFrom="column">
            <wp:posOffset>-416288</wp:posOffset>
          </wp:positionH>
          <wp:positionV relativeFrom="paragraph">
            <wp:posOffset>-383540</wp:posOffset>
          </wp:positionV>
          <wp:extent cx="408305" cy="40830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28F7" w:rsidRDefault="009228F7" w:rsidP="00AD35FE">
      <w:pPr>
        <w:spacing w:after="0" w:line="240" w:lineRule="auto"/>
      </w:pPr>
      <w:r>
        <w:separator/>
      </w:r>
    </w:p>
  </w:footnote>
  <w:footnote w:type="continuationSeparator" w:id="0">
    <w:p w:rsidR="009228F7" w:rsidRDefault="009228F7" w:rsidP="00AD35F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16"/>
      <w:gridCol w:w="4510"/>
    </w:tblGrid>
    <w:tr w:rsidR="00AD35FE">
      <w:trPr>
        <w:jc w:val="center"/>
      </w:trPr>
      <w:tc>
        <w:tcPr>
          <w:tcW w:w="4686" w:type="dxa"/>
          <w:shd w:val="clear" w:color="auto" w:fill="ED7D31" w:themeFill="accent2"/>
          <w:vAlign w:val="center"/>
        </w:tcPr>
        <w:p w:rsidR="00AD35FE" w:rsidRPr="00002A00" w:rsidRDefault="00002A00" w:rsidP="00002A00">
          <w:pPr>
            <w:pStyle w:val="Header"/>
            <w:rPr>
              <w:b/>
              <w:bCs/>
              <w:caps/>
              <w:color w:val="FFFFFF" w:themeColor="background1"/>
              <w:sz w:val="18"/>
              <w:szCs w:val="18"/>
            </w:rPr>
          </w:pPr>
          <w:r w:rsidRPr="00002A00">
            <w:rPr>
              <w:b/>
              <w:bCs/>
              <w:caps/>
              <w:sz w:val="18"/>
              <w:szCs w:val="18"/>
            </w:rPr>
            <w:t>Process Control and Scheduling:</w:t>
          </w:r>
        </w:p>
      </w:tc>
      <w:sdt>
        <w:sdtPr>
          <w:rPr>
            <w:caps/>
            <w:color w:val="FFFFFF" w:themeColor="background1"/>
            <w:sz w:val="18"/>
            <w:szCs w:val="18"/>
          </w:rPr>
          <w:alias w:val="Date"/>
          <w:tag w:val=""/>
          <w:id w:val="-1996566397"/>
          <w:placeholder/>
          <w:dataBinding w:prefixMappings="xmlns:ns0='http://schemas.microsoft.com/office/2006/coverPageProps' " w:xpath="/ns0:CoverPageProperties[1]/ns0:PublishDate[1]" w:storeItemID="{55AF091B-3C7A-41E3-B477-F2FDAA23CFDA}"/>
          <w:date>
            <w:dateFormat w:val="MM/dd/yyyy"/>
            <w:lid w:val="en-US"/>
            <w:storeMappedDataAs w:val="dateTime"/>
            <w:calendar w:val="gregorian"/>
          </w:date>
        </w:sdtPr>
        <w:sdtEndPr/>
        <w:sdtContent>
          <w:tc>
            <w:tcPr>
              <w:tcW w:w="4674" w:type="dxa"/>
              <w:shd w:val="clear" w:color="auto" w:fill="ED7D31" w:themeFill="accent2"/>
              <w:vAlign w:val="center"/>
            </w:tcPr>
            <w:p w:rsidR="00AD35FE" w:rsidRDefault="00AD35FE" w:rsidP="00AD35FE">
              <w:pPr>
                <w:pStyle w:val="Header"/>
                <w:jc w:val="right"/>
                <w:rPr>
                  <w:caps/>
                  <w:color w:val="FFFFFF" w:themeColor="background1"/>
                  <w:sz w:val="18"/>
                  <w:szCs w:val="18"/>
                </w:rPr>
              </w:pPr>
              <w:r>
                <w:rPr>
                  <w:caps/>
                  <w:color w:val="FFFFFF" w:themeColor="background1"/>
                  <w:sz w:val="18"/>
                  <w:szCs w:val="18"/>
                </w:rPr>
                <w:t>codewidnikki</w:t>
              </w:r>
            </w:p>
          </w:tc>
        </w:sdtContent>
      </w:sdt>
    </w:tr>
    <w:tr w:rsidR="00AD35FE" w:rsidTr="00AD35FE">
      <w:trPr>
        <w:trHeight w:hRule="exact" w:val="80"/>
        <w:jc w:val="center"/>
      </w:trPr>
      <w:tc>
        <w:tcPr>
          <w:tcW w:w="4686" w:type="dxa"/>
          <w:shd w:val="clear" w:color="auto" w:fill="4472C4" w:themeFill="accent1"/>
          <w:tcMar>
            <w:top w:w="0" w:type="dxa"/>
            <w:bottom w:w="0" w:type="dxa"/>
          </w:tcMar>
        </w:tcPr>
        <w:p w:rsidR="00AD35FE" w:rsidRDefault="00AD35FE">
          <w:pPr>
            <w:pStyle w:val="Header"/>
            <w:rPr>
              <w:caps/>
              <w:color w:val="FFFFFF" w:themeColor="background1"/>
              <w:sz w:val="18"/>
              <w:szCs w:val="18"/>
            </w:rPr>
          </w:pPr>
        </w:p>
      </w:tc>
      <w:tc>
        <w:tcPr>
          <w:tcW w:w="4674" w:type="dxa"/>
          <w:shd w:val="clear" w:color="auto" w:fill="4472C4" w:themeFill="accent1"/>
          <w:tcMar>
            <w:top w:w="0" w:type="dxa"/>
            <w:bottom w:w="0" w:type="dxa"/>
          </w:tcMar>
        </w:tcPr>
        <w:p w:rsidR="00AD35FE" w:rsidRDefault="00AD35FE">
          <w:pPr>
            <w:pStyle w:val="Header"/>
            <w:rPr>
              <w:caps/>
              <w:color w:val="FFFFFF" w:themeColor="background1"/>
              <w:sz w:val="18"/>
              <w:szCs w:val="18"/>
            </w:rPr>
          </w:pPr>
        </w:p>
      </w:tc>
    </w:tr>
  </w:tbl>
  <w:p w:rsidR="00AD35FE" w:rsidRDefault="00AD35FE">
    <w:pPr>
      <w:pStyle w:val="Header"/>
    </w:pPr>
    <w:r>
      <w:rPr>
        <w:caps/>
        <w:noProof/>
        <w:color w:val="FFFFFF" w:themeColor="background1"/>
        <w:sz w:val="18"/>
        <w:szCs w:val="18"/>
        <w:lang w:eastAsia="en-IN"/>
      </w:rPr>
      <w:drawing>
        <wp:anchor distT="0" distB="0" distL="114300" distR="114300" simplePos="0" relativeHeight="251658240" behindDoc="0" locked="0" layoutInCell="1" allowOverlap="1" wp14:anchorId="5E6FA113" wp14:editId="7B833BA7">
          <wp:simplePos x="0" y="0"/>
          <wp:positionH relativeFrom="column">
            <wp:posOffset>-820510</wp:posOffset>
          </wp:positionH>
          <wp:positionV relativeFrom="paragraph">
            <wp:posOffset>-655592</wp:posOffset>
          </wp:positionV>
          <wp:extent cx="930910" cy="930910"/>
          <wp:effectExtent l="0" t="0" r="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a36954d40bea2.0735336615135266052652 (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30910" cy="93091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6D7871"/>
    <w:multiLevelType w:val="multilevel"/>
    <w:tmpl w:val="9E722D0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F9274B8"/>
    <w:multiLevelType w:val="hybridMultilevel"/>
    <w:tmpl w:val="FB8E016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nsid w:val="10385EC2"/>
    <w:multiLevelType w:val="hybridMultilevel"/>
    <w:tmpl w:val="2282316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nsid w:val="11A1764A"/>
    <w:multiLevelType w:val="hybridMultilevel"/>
    <w:tmpl w:val="6BB47A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nsid w:val="12DE099C"/>
    <w:multiLevelType w:val="hybridMultilevel"/>
    <w:tmpl w:val="9C26DF3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nsid w:val="1A833E5C"/>
    <w:multiLevelType w:val="hybridMultilevel"/>
    <w:tmpl w:val="09F66CC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nsid w:val="1FA5324D"/>
    <w:multiLevelType w:val="hybridMultilevel"/>
    <w:tmpl w:val="F7AC05B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nsid w:val="25113E2C"/>
    <w:multiLevelType w:val="hybridMultilevel"/>
    <w:tmpl w:val="9B4AFB4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nsid w:val="27E70B1D"/>
    <w:multiLevelType w:val="hybridMultilevel"/>
    <w:tmpl w:val="027CC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9A72D2F"/>
    <w:multiLevelType w:val="hybridMultilevel"/>
    <w:tmpl w:val="4BE065A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nsid w:val="2B9B1C55"/>
    <w:multiLevelType w:val="hybridMultilevel"/>
    <w:tmpl w:val="4F3AE89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nsid w:val="2F255888"/>
    <w:multiLevelType w:val="hybridMultilevel"/>
    <w:tmpl w:val="635AD7C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nsid w:val="32AB141B"/>
    <w:multiLevelType w:val="hybridMultilevel"/>
    <w:tmpl w:val="8E12ACD4"/>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nsid w:val="33340F52"/>
    <w:multiLevelType w:val="hybridMultilevel"/>
    <w:tmpl w:val="F662CCD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nsid w:val="342E7FC7"/>
    <w:multiLevelType w:val="hybridMultilevel"/>
    <w:tmpl w:val="A49A268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5CA3383"/>
    <w:multiLevelType w:val="hybridMultilevel"/>
    <w:tmpl w:val="3F5ACD5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nsid w:val="377F4342"/>
    <w:multiLevelType w:val="hybridMultilevel"/>
    <w:tmpl w:val="1B445F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nsid w:val="433510F6"/>
    <w:multiLevelType w:val="hybridMultilevel"/>
    <w:tmpl w:val="C01211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nsid w:val="4E804FAB"/>
    <w:multiLevelType w:val="hybridMultilevel"/>
    <w:tmpl w:val="1CE4D7C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nsid w:val="4F9B44BE"/>
    <w:multiLevelType w:val="hybridMultilevel"/>
    <w:tmpl w:val="8540608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nsid w:val="56204B13"/>
    <w:multiLevelType w:val="hybridMultilevel"/>
    <w:tmpl w:val="01FEC7C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nsid w:val="569859D4"/>
    <w:multiLevelType w:val="hybridMultilevel"/>
    <w:tmpl w:val="AD56496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nsid w:val="5ABF0C1E"/>
    <w:multiLevelType w:val="hybridMultilevel"/>
    <w:tmpl w:val="0442AA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nsid w:val="5E69284A"/>
    <w:multiLevelType w:val="hybridMultilevel"/>
    <w:tmpl w:val="9E8AB19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nsid w:val="62C55C6B"/>
    <w:multiLevelType w:val="hybridMultilevel"/>
    <w:tmpl w:val="6DA2665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nsid w:val="663421BD"/>
    <w:multiLevelType w:val="multilevel"/>
    <w:tmpl w:val="21760EB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nsid w:val="66452619"/>
    <w:multiLevelType w:val="hybridMultilevel"/>
    <w:tmpl w:val="8CB819F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nsid w:val="73721DD5"/>
    <w:multiLevelType w:val="hybridMultilevel"/>
    <w:tmpl w:val="8D72D74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nsid w:val="7A445D36"/>
    <w:multiLevelType w:val="hybridMultilevel"/>
    <w:tmpl w:val="6D0618C8"/>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nsid w:val="7CA17583"/>
    <w:multiLevelType w:val="hybridMultilevel"/>
    <w:tmpl w:val="CDF4A16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nsid w:val="7F5F2479"/>
    <w:multiLevelType w:val="hybridMultilevel"/>
    <w:tmpl w:val="E2A0B9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23"/>
  </w:num>
  <w:num w:numId="4">
    <w:abstractNumId w:val="25"/>
  </w:num>
  <w:num w:numId="5">
    <w:abstractNumId w:val="7"/>
  </w:num>
  <w:num w:numId="6">
    <w:abstractNumId w:val="26"/>
  </w:num>
  <w:num w:numId="7">
    <w:abstractNumId w:val="1"/>
  </w:num>
  <w:num w:numId="8">
    <w:abstractNumId w:val="2"/>
  </w:num>
  <w:num w:numId="9">
    <w:abstractNumId w:val="4"/>
  </w:num>
  <w:num w:numId="10">
    <w:abstractNumId w:val="10"/>
  </w:num>
  <w:num w:numId="11">
    <w:abstractNumId w:val="3"/>
  </w:num>
  <w:num w:numId="12">
    <w:abstractNumId w:val="13"/>
  </w:num>
  <w:num w:numId="13">
    <w:abstractNumId w:val="16"/>
  </w:num>
  <w:num w:numId="14">
    <w:abstractNumId w:val="19"/>
  </w:num>
  <w:num w:numId="15">
    <w:abstractNumId w:val="8"/>
  </w:num>
  <w:num w:numId="16">
    <w:abstractNumId w:val="11"/>
  </w:num>
  <w:num w:numId="17">
    <w:abstractNumId w:val="17"/>
  </w:num>
  <w:num w:numId="18">
    <w:abstractNumId w:val="18"/>
  </w:num>
  <w:num w:numId="19">
    <w:abstractNumId w:val="5"/>
  </w:num>
  <w:num w:numId="20">
    <w:abstractNumId w:val="27"/>
  </w:num>
  <w:num w:numId="21">
    <w:abstractNumId w:val="22"/>
  </w:num>
  <w:num w:numId="22">
    <w:abstractNumId w:val="9"/>
  </w:num>
  <w:num w:numId="23">
    <w:abstractNumId w:val="30"/>
  </w:num>
  <w:num w:numId="24">
    <w:abstractNumId w:val="24"/>
  </w:num>
  <w:num w:numId="25">
    <w:abstractNumId w:val="28"/>
  </w:num>
  <w:num w:numId="26">
    <w:abstractNumId w:val="29"/>
  </w:num>
  <w:num w:numId="27">
    <w:abstractNumId w:val="0"/>
  </w:num>
  <w:num w:numId="28">
    <w:abstractNumId w:val="15"/>
  </w:num>
  <w:num w:numId="29">
    <w:abstractNumId w:val="20"/>
  </w:num>
  <w:num w:numId="30">
    <w:abstractNumId w:val="21"/>
  </w:num>
  <w:num w:numId="31">
    <w:abstractNumId w:val="14"/>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ttachedTemplate r:id="rId1"/>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5D80"/>
    <w:rsid w:val="00002A00"/>
    <w:rsid w:val="00006FFB"/>
    <w:rsid w:val="0001472D"/>
    <w:rsid w:val="00343A1A"/>
    <w:rsid w:val="003B1D0E"/>
    <w:rsid w:val="005F5777"/>
    <w:rsid w:val="006D57B4"/>
    <w:rsid w:val="0084046B"/>
    <w:rsid w:val="00900793"/>
    <w:rsid w:val="009228F7"/>
    <w:rsid w:val="009F0547"/>
    <w:rsid w:val="00AD35FE"/>
    <w:rsid w:val="00AE0B8A"/>
    <w:rsid w:val="00BA5D80"/>
    <w:rsid w:val="00BB2ADA"/>
    <w:rsid w:val="00DD2846"/>
    <w:rsid w:val="00DD5318"/>
    <w:rsid w:val="00DE09B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714F5FF-786C-432A-9C86-BE60C0D2C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2AD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B2ADA"/>
    <w:pPr>
      <w:spacing w:after="0" w:line="240" w:lineRule="auto"/>
    </w:pPr>
  </w:style>
  <w:style w:type="paragraph" w:styleId="ListParagraph">
    <w:name w:val="List Paragraph"/>
    <w:basedOn w:val="Normal"/>
    <w:uiPriority w:val="34"/>
    <w:qFormat/>
    <w:rsid w:val="00BB2ADA"/>
    <w:pPr>
      <w:ind w:left="720"/>
      <w:contextualSpacing/>
    </w:pPr>
  </w:style>
  <w:style w:type="paragraph" w:styleId="Header">
    <w:name w:val="header"/>
    <w:basedOn w:val="Normal"/>
    <w:link w:val="HeaderChar"/>
    <w:uiPriority w:val="99"/>
    <w:unhideWhenUsed/>
    <w:rsid w:val="00AD35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35FE"/>
  </w:style>
  <w:style w:type="paragraph" w:styleId="Footer">
    <w:name w:val="footer"/>
    <w:basedOn w:val="Normal"/>
    <w:link w:val="FooterChar"/>
    <w:uiPriority w:val="99"/>
    <w:unhideWhenUsed/>
    <w:rsid w:val="00AD35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35FE"/>
  </w:style>
  <w:style w:type="character" w:styleId="Hyperlink">
    <w:name w:val="Hyperlink"/>
    <w:basedOn w:val="DefaultParagraphFont"/>
    <w:uiPriority w:val="99"/>
    <w:unhideWhenUsed/>
    <w:rsid w:val="00006FF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161292">
      <w:bodyDiv w:val="1"/>
      <w:marLeft w:val="0"/>
      <w:marRight w:val="0"/>
      <w:marTop w:val="0"/>
      <w:marBottom w:val="0"/>
      <w:divBdr>
        <w:top w:val="none" w:sz="0" w:space="0" w:color="auto"/>
        <w:left w:val="none" w:sz="0" w:space="0" w:color="auto"/>
        <w:bottom w:val="none" w:sz="0" w:space="0" w:color="auto"/>
        <w:right w:val="none" w:sz="0" w:space="0" w:color="auto"/>
      </w:divBdr>
    </w:div>
    <w:div w:id="156461407">
      <w:bodyDiv w:val="1"/>
      <w:marLeft w:val="0"/>
      <w:marRight w:val="0"/>
      <w:marTop w:val="0"/>
      <w:marBottom w:val="0"/>
      <w:divBdr>
        <w:top w:val="none" w:sz="0" w:space="0" w:color="auto"/>
        <w:left w:val="none" w:sz="0" w:space="0" w:color="auto"/>
        <w:bottom w:val="none" w:sz="0" w:space="0" w:color="auto"/>
        <w:right w:val="none" w:sz="0" w:space="0" w:color="auto"/>
      </w:divBdr>
    </w:div>
    <w:div w:id="977607790">
      <w:bodyDiv w:val="1"/>
      <w:marLeft w:val="0"/>
      <w:marRight w:val="0"/>
      <w:marTop w:val="0"/>
      <w:marBottom w:val="0"/>
      <w:divBdr>
        <w:top w:val="none" w:sz="0" w:space="0" w:color="auto"/>
        <w:left w:val="none" w:sz="0" w:space="0" w:color="auto"/>
        <w:bottom w:val="none" w:sz="0" w:space="0" w:color="auto"/>
        <w:right w:val="none" w:sz="0" w:space="0" w:color="auto"/>
      </w:divBdr>
    </w:div>
    <w:div w:id="1182622933">
      <w:bodyDiv w:val="1"/>
      <w:marLeft w:val="0"/>
      <w:marRight w:val="0"/>
      <w:marTop w:val="0"/>
      <w:marBottom w:val="0"/>
      <w:divBdr>
        <w:top w:val="none" w:sz="0" w:space="0" w:color="auto"/>
        <w:left w:val="none" w:sz="0" w:space="0" w:color="auto"/>
        <w:bottom w:val="none" w:sz="0" w:space="0" w:color="auto"/>
        <w:right w:val="none" w:sz="0" w:space="0" w:color="auto"/>
      </w:divBdr>
    </w:div>
    <w:div w:id="1463961626">
      <w:bodyDiv w:val="1"/>
      <w:marLeft w:val="0"/>
      <w:marRight w:val="0"/>
      <w:marTop w:val="0"/>
      <w:marBottom w:val="0"/>
      <w:divBdr>
        <w:top w:val="none" w:sz="0" w:space="0" w:color="auto"/>
        <w:left w:val="none" w:sz="0" w:space="0" w:color="auto"/>
        <w:bottom w:val="none" w:sz="0" w:space="0" w:color="auto"/>
        <w:right w:val="none" w:sz="0" w:space="0" w:color="auto"/>
      </w:divBdr>
    </w:div>
    <w:div w:id="1836610980">
      <w:bodyDiv w:val="1"/>
      <w:marLeft w:val="0"/>
      <w:marRight w:val="0"/>
      <w:marTop w:val="0"/>
      <w:marBottom w:val="0"/>
      <w:divBdr>
        <w:top w:val="none" w:sz="0" w:space="0" w:color="auto"/>
        <w:left w:val="none" w:sz="0" w:space="0" w:color="auto"/>
        <w:bottom w:val="none" w:sz="0" w:space="0" w:color="auto"/>
        <w:right w:val="none" w:sz="0" w:space="0" w:color="auto"/>
      </w:divBdr>
    </w:div>
    <w:div w:id="1965110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REE\Documents\Custom%20Office%20Templates\my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codewidnikki</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63BADB-60D6-40BF-8ABD-E4439F0E1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mytemplate</Template>
  <TotalTime>144</TotalTime>
  <Pages>12</Pages>
  <Words>1992</Words>
  <Characters>11357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dc:creator>
  <cp:keywords/>
  <dc:description/>
  <cp:lastModifiedBy>Microsoft account</cp:lastModifiedBy>
  <cp:revision>3</cp:revision>
  <dcterms:created xsi:type="dcterms:W3CDTF">2024-05-13T12:17:00Z</dcterms:created>
  <dcterms:modified xsi:type="dcterms:W3CDTF">2024-05-13T14:41:00Z</dcterms:modified>
</cp:coreProperties>
</file>